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4B8E" w14:textId="77777777" w:rsidR="0024578B" w:rsidRPr="00C1350D" w:rsidRDefault="0024578B" w:rsidP="0024578B"/>
    <w:p w14:paraId="459B61A0" w14:textId="77777777" w:rsidR="0024578B" w:rsidRPr="00C1350D" w:rsidRDefault="0024578B" w:rsidP="0024578B"/>
    <w:p w14:paraId="74FD0533" w14:textId="77777777" w:rsidR="0024578B" w:rsidRPr="00C1350D" w:rsidRDefault="0024578B" w:rsidP="0024578B"/>
    <w:p w14:paraId="29BD59B5" w14:textId="77777777" w:rsidR="0024578B" w:rsidRPr="00C1350D" w:rsidRDefault="0024578B" w:rsidP="0024578B"/>
    <w:p w14:paraId="6027490C" w14:textId="77777777" w:rsidR="0024578B" w:rsidRPr="00C1350D" w:rsidRDefault="0024578B" w:rsidP="0024578B"/>
    <w:p w14:paraId="5E2A3876" w14:textId="77777777" w:rsidR="0024578B" w:rsidRPr="00C1350D" w:rsidRDefault="0024578B" w:rsidP="0024578B"/>
    <w:p w14:paraId="14C4DE50" w14:textId="77777777" w:rsidR="0024578B" w:rsidRPr="00C1350D" w:rsidRDefault="0024578B" w:rsidP="0024578B"/>
    <w:p w14:paraId="5F915590" w14:textId="77777777" w:rsidR="0024578B" w:rsidRPr="00C1350D" w:rsidRDefault="0024578B" w:rsidP="0024578B"/>
    <w:p w14:paraId="658C5F7C" w14:textId="77777777" w:rsidR="0024578B" w:rsidRPr="00C1350D" w:rsidRDefault="0024578B" w:rsidP="0024578B"/>
    <w:p w14:paraId="553800A5" w14:textId="77777777" w:rsidR="0024578B" w:rsidRPr="00C1350D" w:rsidRDefault="0024578B" w:rsidP="0024578B"/>
    <w:p w14:paraId="607DA9A8" w14:textId="77777777" w:rsidR="0024578B" w:rsidRPr="00C1350D" w:rsidRDefault="0024578B" w:rsidP="0024578B"/>
    <w:p w14:paraId="4FE28B90" w14:textId="77777777" w:rsidR="0024578B" w:rsidRPr="00C1350D" w:rsidRDefault="0024578B" w:rsidP="0024578B"/>
    <w:p w14:paraId="411104FB" w14:textId="77777777" w:rsidR="0024578B" w:rsidRPr="00C1350D" w:rsidRDefault="0024578B" w:rsidP="0024578B"/>
    <w:p w14:paraId="44F8D9B7" w14:textId="77777777" w:rsidR="0024578B" w:rsidRPr="00C1350D" w:rsidRDefault="0024578B" w:rsidP="0024578B"/>
    <w:p w14:paraId="19C514BA" w14:textId="77777777" w:rsidR="0024578B" w:rsidRPr="00C1350D" w:rsidRDefault="0024578B" w:rsidP="0024578B"/>
    <w:p w14:paraId="38B8F5D8" w14:textId="77777777" w:rsidR="0024578B" w:rsidRPr="00C1350D" w:rsidRDefault="0024578B" w:rsidP="0024578B"/>
    <w:p w14:paraId="2ABC23E1" w14:textId="77777777" w:rsidR="0024578B" w:rsidRPr="00C1350D" w:rsidRDefault="0024578B" w:rsidP="0024578B"/>
    <w:p w14:paraId="0EB9425D" w14:textId="77777777" w:rsidR="0024578B" w:rsidRPr="00C1350D" w:rsidRDefault="0024578B" w:rsidP="0024578B"/>
    <w:p w14:paraId="7433922B" w14:textId="77777777" w:rsidR="00E75F4C" w:rsidRDefault="00E75F4C" w:rsidP="0024578B"/>
    <w:p w14:paraId="797B7826" w14:textId="77777777" w:rsidR="004A4958" w:rsidRDefault="004A4958" w:rsidP="0024578B"/>
    <w:p w14:paraId="10BD45D0" w14:textId="77777777" w:rsidR="00BC53DF" w:rsidRDefault="00BC53DF" w:rsidP="0024578B"/>
    <w:p w14:paraId="482C07B7" w14:textId="77777777" w:rsidR="00A52F8E" w:rsidRDefault="00A52F8E" w:rsidP="0024578B"/>
    <w:p w14:paraId="5C30D870" w14:textId="77777777" w:rsidR="00A52F8E" w:rsidRDefault="00A52F8E" w:rsidP="00A52F8E">
      <w:pPr>
        <w:pStyle w:val="Box"/>
      </w:pPr>
      <w:r>
        <w:rPr>
          <w:noProof/>
        </w:rPr>
        <mc:AlternateContent>
          <mc:Choice Requires="wps">
            <w:drawing>
              <wp:inline distT="0" distB="0" distL="0" distR="0" wp14:anchorId="2293C0CD" wp14:editId="19584F9E">
                <wp:extent cx="720000" cy="720000"/>
                <wp:effectExtent l="0" t="0" r="4445" b="4445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solidFill>
                          <a:srgbClr val="00D7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B1EB4" w14:textId="7DA99D12" w:rsidR="00A52F8E" w:rsidRPr="004A4958" w:rsidRDefault="00A52F8E" w:rsidP="00A51758">
                            <w:pPr>
                              <w:pStyle w:val="Eyecatch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3C0CD" id="Rectangle 10" o:spid="_x0000_s1026" style="width:56.7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" fillcolor="#00d7a0" stroked="f" strokeweight="1pt">
                <v:textbox inset="3mm,3mm,3mm,3mm">
                  <w:txbxContent>
                    <w:p w14:paraId="070B1EB4" w14:textId="7DA99D12" w:rsidR="00A52F8E" w:rsidRPr="004A4958" w:rsidRDefault="00A52F8E" w:rsidP="00A51758">
                      <w:pPr>
                        <w:pStyle w:val="Eyecatch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  </w:t>
      </w:r>
      <w:r>
        <w:rPr>
          <w:noProof/>
        </w:rPr>
        <mc:AlternateContent>
          <mc:Choice Requires="wps">
            <w:drawing>
              <wp:inline distT="0" distB="0" distL="0" distR="0" wp14:anchorId="6BF31D63" wp14:editId="68BB599F">
                <wp:extent cx="720000" cy="720000"/>
                <wp:effectExtent l="0" t="0" r="4445" b="4445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solidFill>
                          <a:srgbClr val="00BE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6CE6A" w14:textId="6EFBC57B" w:rsidR="00A52F8E" w:rsidRPr="00560C71" w:rsidRDefault="00A52F8E" w:rsidP="00A51758">
                            <w:pPr>
                              <w:pStyle w:val="Eyecatch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31D63" id="Rectangle 9" o:spid="_x0000_s1027" style="width:56.7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" fillcolor="#00bedc" stroked="f" strokeweight="1pt">
                <v:textbox inset="3mm,3mm,3mm,3mm">
                  <w:txbxContent>
                    <w:p w14:paraId="79C6CE6A" w14:textId="6EFBC57B" w:rsidR="00A52F8E" w:rsidRPr="00560C71" w:rsidRDefault="00A52F8E" w:rsidP="00A51758">
                      <w:pPr>
                        <w:pStyle w:val="Eyecatch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</w:p>
    <w:p w14:paraId="58EC1C2C" w14:textId="77777777" w:rsidR="00A51758" w:rsidRDefault="00A51758" w:rsidP="00A52F8E">
      <w:pPr>
        <w:pStyle w:val="Box"/>
      </w:pPr>
    </w:p>
    <w:p w14:paraId="7501BBDE" w14:textId="77777777" w:rsidR="00D92ED8" w:rsidRDefault="00D92ED8" w:rsidP="0024578B"/>
    <w:p w14:paraId="5E912577" w14:textId="211DCFAC" w:rsidR="002C4604" w:rsidRPr="00C1350D" w:rsidRDefault="00970F05" w:rsidP="00A51758">
      <w:pPr>
        <w:pStyle w:val="TitleTopline"/>
      </w:pPr>
      <w:r>
        <w:t>technology US</w:t>
      </w:r>
    </w:p>
    <w:p w14:paraId="01571CC7" w14:textId="25879B18" w:rsidR="00E45AA9" w:rsidRPr="00970F05" w:rsidRDefault="0052630B" w:rsidP="00A51758">
      <w:pPr>
        <w:pStyle w:val="Title"/>
        <w:rPr>
          <w:u w:val="single"/>
        </w:rPr>
      </w:pPr>
      <w:r w:rsidRPr="00970F05">
        <w:rPr>
          <w:u w:val="single"/>
        </w:rPr>
        <w:t>Visitor Information</w:t>
      </w:r>
    </w:p>
    <w:p w14:paraId="1DC37D4D" w14:textId="1CC60306" w:rsidR="00A74EEE" w:rsidRDefault="00A74EEE" w:rsidP="00D461C1">
      <w:pPr>
        <w:pStyle w:val="TitleSubline"/>
      </w:pPr>
      <w:r>
        <w:t xml:space="preserve">Welcome to Siemens </w:t>
      </w:r>
      <w:r w:rsidR="00473579">
        <w:t xml:space="preserve">Foundational </w:t>
      </w:r>
      <w:r>
        <w:t>Technology US</w:t>
      </w:r>
      <w:r w:rsidR="002B00E5">
        <w:t>, Princeton, NJ</w:t>
      </w:r>
    </w:p>
    <w:p w14:paraId="05F7A9E8" w14:textId="56F20555" w:rsidR="000E5C72" w:rsidRPr="00C1350D" w:rsidRDefault="00D461C1" w:rsidP="00D461C1">
      <w:pPr>
        <w:pStyle w:val="TitleSubline"/>
      </w:pPr>
      <w:r>
        <w:t xml:space="preserve"> </w:t>
      </w:r>
      <w:r w:rsidR="00BD3EAE" w:rsidRPr="00224888">
        <w:t xml:space="preserve"> </w:t>
      </w:r>
      <w:r w:rsidR="00CE6D9E" w:rsidRPr="00C1350D">
        <w:br w:type="page"/>
      </w:r>
    </w:p>
    <w:p w14:paraId="3E163C76" w14:textId="542A6E1D" w:rsidR="000C18BD" w:rsidRPr="00C1350D" w:rsidRDefault="00473579" w:rsidP="000C18BD">
      <w:pPr>
        <w:pStyle w:val="Topline"/>
      </w:pPr>
      <w:r>
        <w:lastRenderedPageBreak/>
        <w:t>F</w:t>
      </w:r>
      <w:r w:rsidR="0016231E">
        <w:t>T US</w:t>
      </w:r>
    </w:p>
    <w:p w14:paraId="761A42A5" w14:textId="429B253C" w:rsidR="000C18BD" w:rsidRPr="00C1350D" w:rsidRDefault="00D632E3" w:rsidP="000C18BD">
      <w:pPr>
        <w:pStyle w:val="Heading1"/>
      </w:pPr>
      <w:r>
        <w:t>Information</w:t>
      </w:r>
    </w:p>
    <w:p w14:paraId="687BB497" w14:textId="77777777" w:rsidR="000C18BD" w:rsidRPr="00C1350D" w:rsidRDefault="000C18BD" w:rsidP="000C18BD"/>
    <w:p w14:paraId="6CCC0069" w14:textId="6A82AFCF" w:rsidR="000C18BD" w:rsidRPr="00C1350D" w:rsidRDefault="0038173C" w:rsidP="000C18BD">
      <w:pPr>
        <w:pStyle w:val="Subline"/>
      </w:pPr>
      <w:r>
        <w:t>Located in Princeton, New Jersey USA, Siemens Technology is one of several research and development centers worldwide. Since its founding in 1977, it has helped pioneer a broad range of advancements in major industries, delivering innovations to the Siemens global family as well as government agencies, academic institutions, and other organizations</w:t>
      </w:r>
      <w:r w:rsidR="000C18BD" w:rsidRPr="00224888">
        <w:t>.</w:t>
      </w:r>
    </w:p>
    <w:p w14:paraId="6938AA23" w14:textId="5CACC648" w:rsidR="000C18BD" w:rsidRPr="00C1350D" w:rsidRDefault="006122E3" w:rsidP="000C18BD">
      <w:pPr>
        <w:pStyle w:val="Heading5"/>
      </w:pPr>
      <w:r>
        <w:t>Location</w:t>
      </w:r>
      <w:r w:rsidR="00A74EEE">
        <w:t>:</w:t>
      </w:r>
    </w:p>
    <w:p w14:paraId="3DE3F36E" w14:textId="58ED712B" w:rsidR="000C18BD" w:rsidRDefault="00BA28C6" w:rsidP="000C18BD">
      <w:pPr>
        <w:pStyle w:val="Numbers"/>
      </w:pPr>
      <w:r>
        <w:t>Address: 755 College Road East, Princeton, NJ 08540</w:t>
      </w:r>
      <w:r w:rsidR="000C18BD">
        <w:t>.</w:t>
      </w:r>
    </w:p>
    <w:p w14:paraId="6CFEA052" w14:textId="138016AD" w:rsidR="000C18BD" w:rsidRDefault="00482875" w:rsidP="000C18BD">
      <w:pPr>
        <w:pStyle w:val="Numbers"/>
      </w:pPr>
      <w:r>
        <w:t>Main phone: +1 (609) 734-</w:t>
      </w:r>
      <w:r w:rsidR="00276445">
        <w:t>6500</w:t>
      </w:r>
      <w:r w:rsidR="000C18BD">
        <w:t>.</w:t>
      </w:r>
    </w:p>
    <w:p w14:paraId="206173C5" w14:textId="4B5EC941" w:rsidR="000C18BD" w:rsidRPr="00C1350D" w:rsidRDefault="00F14D71" w:rsidP="000C18BD">
      <w:pPr>
        <w:pStyle w:val="Heading5"/>
      </w:pPr>
      <w:r>
        <w:t>Parking</w:t>
      </w:r>
    </w:p>
    <w:p w14:paraId="55A30D14" w14:textId="6C185E2B" w:rsidR="000C18BD" w:rsidRDefault="00B7147B" w:rsidP="000C18BD">
      <w:r>
        <w:t>F</w:t>
      </w:r>
      <w:r w:rsidR="00F14D71">
        <w:t>T US Princeton offers 2 parking lots</w:t>
      </w:r>
    </w:p>
    <w:p w14:paraId="78A41D4E" w14:textId="58105B90" w:rsidR="005E05F8" w:rsidRDefault="005E05F8" w:rsidP="005E05F8">
      <w:pPr>
        <w:pStyle w:val="ListParagraph"/>
        <w:numPr>
          <w:ilvl w:val="0"/>
          <w:numId w:val="7"/>
        </w:numPr>
      </w:pPr>
      <w:r>
        <w:t>Large parking lot</w:t>
      </w:r>
      <w:r w:rsidR="00B95B00">
        <w:t>*</w:t>
      </w:r>
      <w:r>
        <w:t xml:space="preserve"> with solar array</w:t>
      </w:r>
      <w:r w:rsidR="00617CD2">
        <w:t xml:space="preserve"> – we direct guests who do not have need for accommodation to this lot</w:t>
      </w:r>
    </w:p>
    <w:p w14:paraId="70787C21" w14:textId="79052BD4" w:rsidR="00617CD2" w:rsidRDefault="005E05F8" w:rsidP="00617CD2">
      <w:pPr>
        <w:pStyle w:val="ListParagraph"/>
        <w:numPr>
          <w:ilvl w:val="0"/>
          <w:numId w:val="7"/>
        </w:numPr>
      </w:pPr>
      <w:r>
        <w:t>Small visitor lot with handicap access</w:t>
      </w:r>
      <w:r w:rsidR="00617CD2">
        <w:t xml:space="preserve"> ramp</w:t>
      </w:r>
      <w:r w:rsidR="00BD21B1">
        <w:t xml:space="preserve"> – limited parking for guests needing accommodation for wheelchair</w:t>
      </w:r>
      <w:r w:rsidR="009067FE">
        <w:t>/ramp access</w:t>
      </w:r>
    </w:p>
    <w:p w14:paraId="32B23307" w14:textId="23A8D425" w:rsidR="00B95B00" w:rsidRPr="002E3B6C" w:rsidRDefault="002E3B6C" w:rsidP="00B95B00">
      <w:pPr>
        <w:rPr>
          <w:i/>
          <w:iCs/>
        </w:rPr>
      </w:pPr>
      <w:r w:rsidRPr="002E3B6C">
        <w:rPr>
          <w:i/>
          <w:iCs/>
        </w:rPr>
        <w:t>*</w:t>
      </w:r>
      <w:r w:rsidR="00631020">
        <w:rPr>
          <w:i/>
          <w:iCs/>
        </w:rPr>
        <w:t>F</w:t>
      </w:r>
      <w:r w:rsidRPr="002E3B6C">
        <w:rPr>
          <w:i/>
          <w:iCs/>
        </w:rPr>
        <w:t>T US has charging facilities available for e-vehicles</w:t>
      </w:r>
    </w:p>
    <w:p w14:paraId="6B39A12A" w14:textId="77777777" w:rsidR="000C18BD" w:rsidRDefault="000C18BD" w:rsidP="000C18BD">
      <w:pPr>
        <w:spacing w:after="160" w:line="259" w:lineRule="auto"/>
      </w:pPr>
    </w:p>
    <w:p w14:paraId="1CE8AD7D" w14:textId="2F054D75" w:rsidR="000C18BD" w:rsidRPr="00353115" w:rsidRDefault="000C18BD" w:rsidP="000C18BD">
      <w:pPr>
        <w:pStyle w:val="Quote"/>
        <w:rPr>
          <w:i/>
          <w:iCs/>
        </w:rPr>
      </w:pPr>
      <w:r w:rsidRPr="00224888">
        <w:t>“</w:t>
      </w:r>
      <w:r w:rsidR="000E4CA9" w:rsidRPr="000E4CA9">
        <w:t>The deeper the insight we obtain into the mysterious workings of nature's forces... the more we are convinced that we are still standing in the vestibule of science; that an unexplored world still lies before us; and however much we may discover, we know not whether mankind will ever arrive at a full knowledge of nature</w:t>
      </w:r>
      <w:r w:rsidRPr="00224888">
        <w:t>.”</w:t>
      </w:r>
      <w:r w:rsidR="000E4CA9">
        <w:t xml:space="preserve"> – </w:t>
      </w:r>
      <w:r w:rsidR="000E4CA9" w:rsidRPr="00353115">
        <w:rPr>
          <w:i/>
          <w:iCs/>
        </w:rPr>
        <w:t>Werner von Siemens</w:t>
      </w:r>
    </w:p>
    <w:p w14:paraId="2554572C" w14:textId="2F19E071" w:rsidR="000C18BD" w:rsidRPr="00224888" w:rsidRDefault="000C18BD" w:rsidP="000C18BD"/>
    <w:p w14:paraId="2FA106C1" w14:textId="77777777" w:rsidR="000C18BD" w:rsidRPr="00224888" w:rsidRDefault="000C18BD" w:rsidP="000C18BD"/>
    <w:p w14:paraId="4F8CF6CD" w14:textId="77777777" w:rsidR="000C18BD" w:rsidRPr="00C1350D" w:rsidRDefault="000C18BD" w:rsidP="000C18BD">
      <w:pPr>
        <w:keepNext/>
      </w:pPr>
      <w:r w:rsidRPr="00C1350D">
        <w:rPr>
          <w:noProof/>
        </w:rPr>
        <w:lastRenderedPageBreak/>
        <w:drawing>
          <wp:inline distT="0" distB="0" distL="0" distR="0" wp14:anchorId="766A0FEF" wp14:editId="5DF24898">
            <wp:extent cx="6307200" cy="4209310"/>
            <wp:effectExtent l="0" t="0" r="0" b="1270"/>
            <wp:docPr id="16" name="Grafik 16" descr="Ein Bild, das Himmel, draußen, Ta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 descr="Ein Bild, das Himmel, draußen, Tag enthält.&#10;&#10;Automatisch generierte Beschreibung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200" cy="42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E465" w14:textId="728ACDEA" w:rsidR="000C18BD" w:rsidRPr="00C1350D" w:rsidRDefault="00353115" w:rsidP="000C18BD">
      <w:pPr>
        <w:pStyle w:val="Caption"/>
      </w:pPr>
      <w:r>
        <w:t>Travel</w:t>
      </w:r>
    </w:p>
    <w:p w14:paraId="011AF34D" w14:textId="77777777" w:rsidR="000C18BD" w:rsidRPr="00C1350D" w:rsidRDefault="000C18BD" w:rsidP="000C18BD"/>
    <w:p w14:paraId="01F48726" w14:textId="7E798120" w:rsidR="000C18BD" w:rsidRPr="00C1350D" w:rsidRDefault="00657322" w:rsidP="000C18BD">
      <w:pPr>
        <w:pStyle w:val="Heading2"/>
      </w:pPr>
      <w:r>
        <w:t>Trave</w:t>
      </w:r>
      <w:r w:rsidR="009D6A13">
        <w:t>l</w:t>
      </w:r>
      <w:r w:rsidR="008A780C">
        <w:t>,</w:t>
      </w:r>
      <w:r>
        <w:t xml:space="preserve"> Accommodations</w:t>
      </w:r>
      <w:r w:rsidR="008A780C">
        <w:t xml:space="preserve"> &amp; Local Information</w:t>
      </w:r>
    </w:p>
    <w:p w14:paraId="6681F622" w14:textId="79394524" w:rsidR="009E1189" w:rsidRDefault="009E1189" w:rsidP="000C18BD">
      <w:pPr>
        <w:pStyle w:val="Heading5"/>
      </w:pPr>
      <w:r>
        <w:t>Local Airports</w:t>
      </w:r>
      <w:r w:rsidRPr="009E1189">
        <w:t>:</w:t>
      </w:r>
    </w:p>
    <w:p w14:paraId="5B964ED5" w14:textId="6D8D674C" w:rsidR="00E82E58" w:rsidRDefault="00E82E58" w:rsidP="00E82E58">
      <w:pPr>
        <w:pStyle w:val="ListParagraph"/>
        <w:numPr>
          <w:ilvl w:val="0"/>
          <w:numId w:val="8"/>
        </w:numPr>
      </w:pPr>
      <w:r>
        <w:t>Newark Liberty Airport (EWR)</w:t>
      </w:r>
      <w:r w:rsidR="00881265">
        <w:t xml:space="preserve"> - *preferred</w:t>
      </w:r>
    </w:p>
    <w:p w14:paraId="3A0FA14F" w14:textId="27D08D70" w:rsidR="00E82E58" w:rsidRDefault="00E82E58" w:rsidP="00E82E58">
      <w:pPr>
        <w:pStyle w:val="ListParagraph"/>
        <w:numPr>
          <w:ilvl w:val="0"/>
          <w:numId w:val="8"/>
        </w:numPr>
      </w:pPr>
      <w:r>
        <w:t>Philadelphia International Airport (PHL)</w:t>
      </w:r>
    </w:p>
    <w:p w14:paraId="453684D7" w14:textId="1431CDC7" w:rsidR="00E82E58" w:rsidRDefault="00E82E58" w:rsidP="00E82E58">
      <w:pPr>
        <w:pStyle w:val="ListParagraph"/>
        <w:numPr>
          <w:ilvl w:val="0"/>
          <w:numId w:val="8"/>
        </w:numPr>
      </w:pPr>
      <w:r>
        <w:t>JFK International Airport (</w:t>
      </w:r>
      <w:r w:rsidR="000C14B1">
        <w:t>JFK)</w:t>
      </w:r>
    </w:p>
    <w:p w14:paraId="5BD91CB8" w14:textId="23CE6D82" w:rsidR="000C14B1" w:rsidRPr="00E82E58" w:rsidRDefault="000C14B1" w:rsidP="00E82E58">
      <w:pPr>
        <w:pStyle w:val="ListParagraph"/>
        <w:numPr>
          <w:ilvl w:val="0"/>
          <w:numId w:val="8"/>
        </w:numPr>
      </w:pPr>
      <w:r>
        <w:t>Trenton-Mercer Airport</w:t>
      </w:r>
      <w:r w:rsidR="00881265">
        <w:t xml:space="preserve"> (TTN)</w:t>
      </w:r>
    </w:p>
    <w:p w14:paraId="61814191" w14:textId="5FEB447D" w:rsidR="00F75CB4" w:rsidRDefault="00F75CB4" w:rsidP="000C18BD">
      <w:pPr>
        <w:pStyle w:val="Heading5"/>
      </w:pPr>
      <w:r>
        <w:t>Ground Transportation</w:t>
      </w:r>
      <w:r w:rsidRPr="00F75CB4">
        <w:t>:</w:t>
      </w:r>
    </w:p>
    <w:tbl>
      <w:tblPr>
        <w:tblStyle w:val="Siemens"/>
        <w:tblW w:w="2038" w:type="pct"/>
        <w:tblLayout w:type="fixed"/>
        <w:tblLook w:val="01E0" w:firstRow="1" w:lastRow="1" w:firstColumn="1" w:lastColumn="1" w:noHBand="0" w:noVBand="0"/>
      </w:tblPr>
      <w:tblGrid>
        <w:gridCol w:w="2458"/>
        <w:gridCol w:w="1592"/>
      </w:tblGrid>
      <w:tr w:rsidR="00A165FB" w:rsidRPr="00C1350D" w14:paraId="0CB66E23" w14:textId="77777777" w:rsidTr="00A165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35" w:type="pct"/>
          </w:tcPr>
          <w:p w14:paraId="451F9419" w14:textId="72AD716C" w:rsidR="00A165FB" w:rsidRPr="00C1350D" w:rsidRDefault="00A165FB" w:rsidP="00F25600">
            <w:pPr>
              <w:pStyle w:val="TableHead"/>
            </w:pPr>
            <w:r>
              <w:t>Vendor Name</w:t>
            </w:r>
          </w:p>
        </w:tc>
        <w:tc>
          <w:tcPr>
            <w:tcW w:w="1965" w:type="pct"/>
          </w:tcPr>
          <w:p w14:paraId="69F60E79" w14:textId="77777777" w:rsidR="00A165FB" w:rsidRPr="00C1350D" w:rsidRDefault="00A165FB" w:rsidP="00F25600">
            <w:pPr>
              <w:pStyle w:val="TableHead"/>
              <w:jc w:val="right"/>
            </w:pPr>
            <w:r>
              <w:t>Phone</w:t>
            </w:r>
          </w:p>
        </w:tc>
      </w:tr>
      <w:tr w:rsidR="00A165FB" w:rsidRPr="005D7C23" w14:paraId="6AA48A97" w14:textId="77777777" w:rsidTr="00A165FB">
        <w:tc>
          <w:tcPr>
            <w:tcW w:w="3035" w:type="pct"/>
          </w:tcPr>
          <w:p w14:paraId="4DABEAE3" w14:textId="28C526D8" w:rsidR="00A165FB" w:rsidRPr="00100619" w:rsidRDefault="00A165FB" w:rsidP="00F25600">
            <w:pPr>
              <w:pStyle w:val="TableText"/>
            </w:pPr>
            <w:r>
              <w:t>ASAP Limousine Service</w:t>
            </w:r>
          </w:p>
        </w:tc>
        <w:tc>
          <w:tcPr>
            <w:tcW w:w="1965" w:type="pct"/>
          </w:tcPr>
          <w:p w14:paraId="6FAFEC68" w14:textId="27099C37" w:rsidR="00A165FB" w:rsidRPr="00100619" w:rsidRDefault="00A165FB" w:rsidP="00377597">
            <w:pPr>
              <w:pStyle w:val="TableText"/>
            </w:pPr>
            <w:r w:rsidRPr="00377597">
              <w:t>(732) 549</w:t>
            </w:r>
            <w:r>
              <w:t>-</w:t>
            </w:r>
            <w:r w:rsidRPr="00377597">
              <w:t>7939</w:t>
            </w:r>
          </w:p>
        </w:tc>
      </w:tr>
      <w:tr w:rsidR="00A165FB" w:rsidRPr="00C1350D" w14:paraId="46487EA1" w14:textId="77777777" w:rsidTr="00A165FB">
        <w:tc>
          <w:tcPr>
            <w:tcW w:w="3035" w:type="pct"/>
          </w:tcPr>
          <w:p w14:paraId="4565A9BB" w14:textId="305CC17F" w:rsidR="00A165FB" w:rsidRPr="00C1350D" w:rsidRDefault="0047112D" w:rsidP="0047112D">
            <w:pPr>
              <w:pStyle w:val="TableText"/>
              <w:ind w:left="0"/>
            </w:pPr>
            <w:r>
              <w:t>A</w:t>
            </w:r>
            <w:r w:rsidR="004C45D5">
              <w:t>-1 Limousine</w:t>
            </w:r>
          </w:p>
        </w:tc>
        <w:tc>
          <w:tcPr>
            <w:tcW w:w="1965" w:type="pct"/>
          </w:tcPr>
          <w:p w14:paraId="2DF5F79C" w14:textId="03AAEBC8" w:rsidR="00A165FB" w:rsidRPr="00C1350D" w:rsidRDefault="004C45D5" w:rsidP="00F25600">
            <w:pPr>
              <w:pStyle w:val="TableText"/>
              <w:jc w:val="right"/>
            </w:pPr>
            <w:r w:rsidRPr="004C45D5">
              <w:t>(800) 367-0070</w:t>
            </w:r>
          </w:p>
        </w:tc>
      </w:tr>
      <w:tr w:rsidR="00A165FB" w:rsidRPr="00C1350D" w14:paraId="5FEC713F" w14:textId="77777777" w:rsidTr="00A165FB">
        <w:tc>
          <w:tcPr>
            <w:tcW w:w="3035" w:type="pct"/>
          </w:tcPr>
          <w:p w14:paraId="662EB131" w14:textId="77FA7B6B" w:rsidR="00A165FB" w:rsidRPr="00C1350D" w:rsidRDefault="006E1A80" w:rsidP="00F25600">
            <w:pPr>
              <w:pStyle w:val="TableText"/>
            </w:pPr>
            <w:r>
              <w:t xml:space="preserve">Gem </w:t>
            </w:r>
            <w:r w:rsidR="00877393">
              <w:t>Worldwide Ground Transportation</w:t>
            </w:r>
          </w:p>
        </w:tc>
        <w:tc>
          <w:tcPr>
            <w:tcW w:w="1965" w:type="pct"/>
          </w:tcPr>
          <w:p w14:paraId="33A404EA" w14:textId="36177A3B" w:rsidR="00A165FB" w:rsidRPr="00C1350D" w:rsidRDefault="00877393" w:rsidP="00F25600">
            <w:pPr>
              <w:pStyle w:val="TableText"/>
              <w:jc w:val="right"/>
            </w:pPr>
            <w:r w:rsidRPr="00877393">
              <w:t>(732) 596-0900</w:t>
            </w:r>
          </w:p>
        </w:tc>
      </w:tr>
      <w:tr w:rsidR="00A165FB" w:rsidRPr="00C1350D" w14:paraId="228CE6B8" w14:textId="77777777" w:rsidTr="00A165FB">
        <w:tc>
          <w:tcPr>
            <w:tcW w:w="3035" w:type="pct"/>
          </w:tcPr>
          <w:p w14:paraId="0CC16DD5" w14:textId="41825A42" w:rsidR="00A165FB" w:rsidRPr="00E41C73" w:rsidRDefault="00DC408D" w:rsidP="00F25600">
            <w:pPr>
              <w:pStyle w:val="TableText"/>
            </w:pPr>
            <w:r>
              <w:t>ABC Taxi</w:t>
            </w:r>
          </w:p>
        </w:tc>
        <w:tc>
          <w:tcPr>
            <w:tcW w:w="1965" w:type="pct"/>
          </w:tcPr>
          <w:p w14:paraId="4050C5A9" w14:textId="496C8B2B" w:rsidR="00A165FB" w:rsidRPr="00E50451" w:rsidRDefault="00E21A6D" w:rsidP="00F25600">
            <w:pPr>
              <w:pStyle w:val="TableText"/>
              <w:jc w:val="right"/>
            </w:pPr>
            <w:r w:rsidRPr="00E21A6D">
              <w:t>(888) 222-5459</w:t>
            </w:r>
          </w:p>
        </w:tc>
      </w:tr>
      <w:tr w:rsidR="00A165FB" w:rsidRPr="00C1350D" w14:paraId="476A57E5" w14:textId="77777777" w:rsidTr="00A165FB">
        <w:tc>
          <w:tcPr>
            <w:tcW w:w="3035" w:type="pct"/>
          </w:tcPr>
          <w:p w14:paraId="127BDDEA" w14:textId="104D4FEB" w:rsidR="00A165FB" w:rsidRPr="00E41C73" w:rsidRDefault="00E21A6D" w:rsidP="00F25600">
            <w:pPr>
              <w:pStyle w:val="TableText"/>
            </w:pPr>
            <w:r>
              <w:t>Princeton Economy Taxi</w:t>
            </w:r>
          </w:p>
        </w:tc>
        <w:tc>
          <w:tcPr>
            <w:tcW w:w="1965" w:type="pct"/>
          </w:tcPr>
          <w:p w14:paraId="6B31BD42" w14:textId="0863D7B9" w:rsidR="00A165FB" w:rsidRPr="00E50451" w:rsidRDefault="00164804" w:rsidP="00F25600">
            <w:pPr>
              <w:pStyle w:val="TableText"/>
              <w:jc w:val="right"/>
            </w:pPr>
            <w:r w:rsidRPr="00164804">
              <w:t>609-799-9180</w:t>
            </w:r>
          </w:p>
        </w:tc>
      </w:tr>
      <w:tr w:rsidR="00CB6218" w:rsidRPr="00C1350D" w14:paraId="0C6A8492" w14:textId="77777777" w:rsidTr="00A165F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035" w:type="pct"/>
          </w:tcPr>
          <w:p w14:paraId="0EFA74F6" w14:textId="77777777" w:rsidR="00CB6218" w:rsidRDefault="00CB6218" w:rsidP="00F25600">
            <w:pPr>
              <w:pStyle w:val="TableText"/>
            </w:pPr>
          </w:p>
        </w:tc>
        <w:tc>
          <w:tcPr>
            <w:tcW w:w="1965" w:type="pct"/>
          </w:tcPr>
          <w:p w14:paraId="3965AB54" w14:textId="77777777" w:rsidR="00CB6218" w:rsidRPr="00164804" w:rsidRDefault="00CB6218" w:rsidP="00F25600">
            <w:pPr>
              <w:pStyle w:val="TableText"/>
              <w:jc w:val="right"/>
            </w:pPr>
          </w:p>
        </w:tc>
      </w:tr>
    </w:tbl>
    <w:p w14:paraId="2EF92B7A" w14:textId="77777777" w:rsidR="00F75CB4" w:rsidRPr="00F75CB4" w:rsidRDefault="00F75CB4" w:rsidP="00F75CB4"/>
    <w:p w14:paraId="177CB473" w14:textId="77777777" w:rsidR="00F75CB4" w:rsidRDefault="00F75CB4" w:rsidP="000C18BD">
      <w:pPr>
        <w:pStyle w:val="Heading5"/>
      </w:pPr>
    </w:p>
    <w:p w14:paraId="1CF17CCC" w14:textId="36BD4E96" w:rsidR="000C18BD" w:rsidRPr="00C1350D" w:rsidRDefault="002B00E5" w:rsidP="000C18BD">
      <w:pPr>
        <w:pStyle w:val="Heading5"/>
      </w:pPr>
      <w:r>
        <w:t>Accommodations:</w:t>
      </w:r>
    </w:p>
    <w:tbl>
      <w:tblPr>
        <w:tblStyle w:val="Siemens"/>
        <w:tblW w:w="4348" w:type="pct"/>
        <w:tblLook w:val="01E0" w:firstRow="1" w:lastRow="1" w:firstColumn="1" w:lastColumn="1" w:noHBand="0" w:noVBand="0"/>
      </w:tblPr>
      <w:tblGrid>
        <w:gridCol w:w="2521"/>
        <w:gridCol w:w="2390"/>
        <w:gridCol w:w="1170"/>
        <w:gridCol w:w="2559"/>
      </w:tblGrid>
      <w:tr w:rsidR="00025B79" w:rsidRPr="00C1350D" w14:paraId="662AF83B" w14:textId="77777777" w:rsidTr="00D11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59" w:type="pct"/>
          </w:tcPr>
          <w:p w14:paraId="774D61BA" w14:textId="0E3ADE9C" w:rsidR="00025B79" w:rsidRPr="00C1350D" w:rsidRDefault="00025B79" w:rsidP="00A47D18">
            <w:pPr>
              <w:pStyle w:val="TableHead"/>
            </w:pPr>
            <w:bookmarkStart w:id="0" w:name="_Hlk136602254"/>
            <w:r>
              <w:t>Hotel Name</w:t>
            </w:r>
          </w:p>
        </w:tc>
        <w:tc>
          <w:tcPr>
            <w:tcW w:w="1383" w:type="pct"/>
          </w:tcPr>
          <w:p w14:paraId="6EAB164A" w14:textId="200128C3" w:rsidR="00025B79" w:rsidRPr="00C1350D" w:rsidRDefault="00025B79" w:rsidP="00A47D18">
            <w:pPr>
              <w:pStyle w:val="TableHead"/>
            </w:pPr>
            <w:r>
              <w:t>Address</w:t>
            </w:r>
          </w:p>
        </w:tc>
        <w:tc>
          <w:tcPr>
            <w:tcW w:w="677" w:type="pct"/>
          </w:tcPr>
          <w:p w14:paraId="348304E7" w14:textId="174A1D4E" w:rsidR="00025B79" w:rsidRPr="00C1350D" w:rsidRDefault="00025B79" w:rsidP="00A47D18">
            <w:pPr>
              <w:pStyle w:val="TableHead"/>
              <w:jc w:val="right"/>
            </w:pPr>
            <w:r>
              <w:t>Phone</w:t>
            </w:r>
          </w:p>
        </w:tc>
        <w:tc>
          <w:tcPr>
            <w:tcW w:w="1481" w:type="pct"/>
          </w:tcPr>
          <w:p w14:paraId="215FDAAD" w14:textId="316B7364" w:rsidR="00025B79" w:rsidRPr="00C1350D" w:rsidRDefault="00025B79" w:rsidP="00A47D18">
            <w:pPr>
              <w:pStyle w:val="TableHead"/>
              <w:jc w:val="right"/>
            </w:pPr>
            <w:r>
              <w:t>website</w:t>
            </w:r>
          </w:p>
        </w:tc>
      </w:tr>
      <w:tr w:rsidR="00025B79" w:rsidRPr="005D7C23" w14:paraId="026DA0BC" w14:textId="77777777" w:rsidTr="00D11C30">
        <w:tc>
          <w:tcPr>
            <w:tcW w:w="1459" w:type="pct"/>
          </w:tcPr>
          <w:p w14:paraId="56B4C73A" w14:textId="2981BB1C" w:rsidR="00025B79" w:rsidRPr="00100619" w:rsidRDefault="00025B79" w:rsidP="00A47D18">
            <w:pPr>
              <w:pStyle w:val="TableText"/>
            </w:pPr>
            <w:r w:rsidRPr="00100619">
              <w:t>Crowne Plaza Princeton - Conference Center, an IHG Hotel</w:t>
            </w:r>
          </w:p>
        </w:tc>
        <w:tc>
          <w:tcPr>
            <w:tcW w:w="1383" w:type="pct"/>
          </w:tcPr>
          <w:p w14:paraId="704BE2DF" w14:textId="237D1AB9" w:rsidR="00025B79" w:rsidRPr="00100619" w:rsidRDefault="00025B79" w:rsidP="00A47D18">
            <w:pPr>
              <w:pStyle w:val="TableText"/>
            </w:pPr>
            <w:r w:rsidRPr="00100619">
              <w:t>900 Scudders Mill Rd, Plainsboro Township, NJ 08536</w:t>
            </w:r>
          </w:p>
        </w:tc>
        <w:tc>
          <w:tcPr>
            <w:tcW w:w="677" w:type="pct"/>
          </w:tcPr>
          <w:p w14:paraId="2A4B66F2" w14:textId="39455361" w:rsidR="00025B79" w:rsidRPr="00100619" w:rsidRDefault="00025B79" w:rsidP="00A47D18">
            <w:pPr>
              <w:pStyle w:val="TableText"/>
              <w:jc w:val="right"/>
            </w:pPr>
            <w:r w:rsidRPr="00100619">
              <w:t>+16099364200•</w:t>
            </w:r>
          </w:p>
        </w:tc>
        <w:tc>
          <w:tcPr>
            <w:tcW w:w="1481" w:type="pct"/>
          </w:tcPr>
          <w:p w14:paraId="29B914FA" w14:textId="05610C97" w:rsidR="00025B79" w:rsidRPr="00100619" w:rsidRDefault="00025B79" w:rsidP="00A47D18">
            <w:pPr>
              <w:pStyle w:val="TableText"/>
              <w:jc w:val="right"/>
            </w:pPr>
            <w:hyperlink r:id="rId9" w:history="1">
              <w:r w:rsidRPr="006C1F20">
                <w:rPr>
                  <w:rStyle w:val="Hyperlink"/>
                </w:rPr>
                <w:t>https://tinyurl.com/jp2ykd2t</w:t>
              </w:r>
            </w:hyperlink>
            <w:r>
              <w:t xml:space="preserve"> </w:t>
            </w:r>
          </w:p>
        </w:tc>
      </w:tr>
      <w:tr w:rsidR="00025B79" w:rsidRPr="00C1350D" w14:paraId="159F046A" w14:textId="77777777" w:rsidTr="00D11C30">
        <w:tc>
          <w:tcPr>
            <w:tcW w:w="1459" w:type="pct"/>
          </w:tcPr>
          <w:p w14:paraId="42BBEE17" w14:textId="184A6067" w:rsidR="00025B79" w:rsidRPr="00C1350D" w:rsidRDefault="00025B79" w:rsidP="00A47D18">
            <w:pPr>
              <w:pStyle w:val="TableText"/>
            </w:pPr>
            <w:r w:rsidRPr="00EA0D54">
              <w:t>DoubleTree by Hilton Hotel Princeton</w:t>
            </w:r>
          </w:p>
        </w:tc>
        <w:tc>
          <w:tcPr>
            <w:tcW w:w="1383" w:type="pct"/>
          </w:tcPr>
          <w:p w14:paraId="3EA9BF20" w14:textId="01F0B06E" w:rsidR="00025B79" w:rsidRPr="00C1350D" w:rsidRDefault="00025B79" w:rsidP="00A47D18">
            <w:pPr>
              <w:pStyle w:val="TableText"/>
            </w:pPr>
            <w:r w:rsidRPr="00E0014B">
              <w:t>DoubleTree by Hilton Hotel Princeton</w:t>
            </w:r>
          </w:p>
        </w:tc>
        <w:tc>
          <w:tcPr>
            <w:tcW w:w="677" w:type="pct"/>
          </w:tcPr>
          <w:p w14:paraId="11160625" w14:textId="78339FE8" w:rsidR="00025B79" w:rsidRPr="00C1350D" w:rsidRDefault="00025B79" w:rsidP="00A47D18">
            <w:pPr>
              <w:pStyle w:val="TableText"/>
              <w:jc w:val="right"/>
            </w:pPr>
            <w:r w:rsidRPr="00C1576A">
              <w:t>+16094522400</w:t>
            </w:r>
          </w:p>
        </w:tc>
        <w:tc>
          <w:tcPr>
            <w:tcW w:w="1481" w:type="pct"/>
          </w:tcPr>
          <w:p w14:paraId="07571FA1" w14:textId="192F0403" w:rsidR="00025B79" w:rsidRDefault="00025B79" w:rsidP="00A47D18">
            <w:pPr>
              <w:pStyle w:val="TableText"/>
              <w:jc w:val="right"/>
            </w:pPr>
            <w:hyperlink r:id="rId10" w:history="1">
              <w:r w:rsidRPr="006C1F20">
                <w:rPr>
                  <w:rStyle w:val="Hyperlink"/>
                </w:rPr>
                <w:t>https://tinyurl.com/4795yv6e</w:t>
              </w:r>
            </w:hyperlink>
          </w:p>
          <w:p w14:paraId="14F672EA" w14:textId="7FB96B52" w:rsidR="00025B79" w:rsidRPr="00C1350D" w:rsidRDefault="00025B79" w:rsidP="00A47D18">
            <w:pPr>
              <w:pStyle w:val="TableText"/>
              <w:jc w:val="right"/>
            </w:pPr>
          </w:p>
        </w:tc>
      </w:tr>
      <w:tr w:rsidR="00025B79" w:rsidRPr="00C1350D" w14:paraId="47ACD8DD" w14:textId="77777777" w:rsidTr="00D11C30">
        <w:tc>
          <w:tcPr>
            <w:tcW w:w="1459" w:type="pct"/>
          </w:tcPr>
          <w:p w14:paraId="10791513" w14:textId="62C36F30" w:rsidR="00025B79" w:rsidRPr="00C1350D" w:rsidRDefault="00025B79" w:rsidP="00A47D18">
            <w:pPr>
              <w:pStyle w:val="TableText"/>
            </w:pPr>
            <w:r w:rsidRPr="00E41C73">
              <w:t>Holiday Inn Princeton, an IHG Hotel</w:t>
            </w:r>
          </w:p>
        </w:tc>
        <w:tc>
          <w:tcPr>
            <w:tcW w:w="1383" w:type="pct"/>
          </w:tcPr>
          <w:p w14:paraId="102A4715" w14:textId="07024001" w:rsidR="00025B79" w:rsidRPr="00C1350D" w:rsidRDefault="00025B79" w:rsidP="00A47D18">
            <w:pPr>
              <w:pStyle w:val="TableText"/>
            </w:pPr>
            <w:r w:rsidRPr="00E50451">
              <w:t>100 Independence Way, Princeton, NJ 08540</w:t>
            </w:r>
          </w:p>
        </w:tc>
        <w:tc>
          <w:tcPr>
            <w:tcW w:w="677" w:type="pct"/>
          </w:tcPr>
          <w:p w14:paraId="40F5A78D" w14:textId="2E370A96" w:rsidR="00025B79" w:rsidRPr="00C1350D" w:rsidRDefault="00025B79" w:rsidP="00A47D18">
            <w:pPr>
              <w:pStyle w:val="TableText"/>
              <w:jc w:val="right"/>
            </w:pPr>
            <w:r w:rsidRPr="00E50451">
              <w:t>+16095201200</w:t>
            </w:r>
          </w:p>
        </w:tc>
        <w:tc>
          <w:tcPr>
            <w:tcW w:w="1481" w:type="pct"/>
          </w:tcPr>
          <w:p w14:paraId="2B29AB88" w14:textId="1A0AE130" w:rsidR="00025B79" w:rsidRPr="00C1350D" w:rsidRDefault="00025B79" w:rsidP="00A47D18">
            <w:pPr>
              <w:pStyle w:val="TableText"/>
              <w:jc w:val="right"/>
            </w:pPr>
            <w:hyperlink r:id="rId11" w:history="1">
              <w:r w:rsidRPr="006C1F20">
                <w:rPr>
                  <w:rStyle w:val="Hyperlink"/>
                </w:rPr>
                <w:t>https://tinyurl.com/5t3a7xsd</w:t>
              </w:r>
            </w:hyperlink>
            <w:r>
              <w:t xml:space="preserve"> </w:t>
            </w:r>
          </w:p>
        </w:tc>
      </w:tr>
      <w:tr w:rsidR="00025B79" w:rsidRPr="00C1350D" w14:paraId="1B17AB42" w14:textId="77777777" w:rsidTr="00D11C30">
        <w:tc>
          <w:tcPr>
            <w:tcW w:w="1459" w:type="pct"/>
          </w:tcPr>
          <w:p w14:paraId="219AA7C1" w14:textId="4060C299" w:rsidR="00025B79" w:rsidRPr="00E41C73" w:rsidRDefault="00025B79" w:rsidP="00A47D18">
            <w:pPr>
              <w:pStyle w:val="TableText"/>
            </w:pPr>
            <w:r w:rsidRPr="00B17716">
              <w:t>Holiday Inn Express Princeton Southeast, an IHG Hotel</w:t>
            </w:r>
          </w:p>
        </w:tc>
        <w:tc>
          <w:tcPr>
            <w:tcW w:w="1383" w:type="pct"/>
          </w:tcPr>
          <w:p w14:paraId="45226976" w14:textId="5D285534" w:rsidR="00025B79" w:rsidRPr="00E50451" w:rsidRDefault="00025B79" w:rsidP="00A47D18">
            <w:pPr>
              <w:pStyle w:val="TableText"/>
            </w:pPr>
            <w:r w:rsidRPr="009D6A13">
              <w:t>870 Scudders Mill Rd, Plainsboro Township, NJ 08536</w:t>
            </w:r>
          </w:p>
        </w:tc>
        <w:tc>
          <w:tcPr>
            <w:tcW w:w="677" w:type="pct"/>
          </w:tcPr>
          <w:p w14:paraId="54349F3F" w14:textId="4E609507" w:rsidR="00025B79" w:rsidRPr="00E50451" w:rsidRDefault="00025B79" w:rsidP="00A47D18">
            <w:pPr>
              <w:pStyle w:val="TableText"/>
              <w:jc w:val="right"/>
            </w:pPr>
            <w:r w:rsidRPr="009D6A13">
              <w:t>+16099366600</w:t>
            </w:r>
          </w:p>
        </w:tc>
        <w:tc>
          <w:tcPr>
            <w:tcW w:w="1481" w:type="pct"/>
          </w:tcPr>
          <w:p w14:paraId="01CE0364" w14:textId="0DC04239" w:rsidR="00025B79" w:rsidRPr="00C1350D" w:rsidRDefault="00025B79" w:rsidP="00A47D18">
            <w:pPr>
              <w:pStyle w:val="TableText"/>
              <w:jc w:val="right"/>
            </w:pPr>
            <w:hyperlink r:id="rId12" w:history="1">
              <w:r w:rsidRPr="006C1F20">
                <w:rPr>
                  <w:rStyle w:val="Hyperlink"/>
                </w:rPr>
                <w:t>https://tinyurl.com/4esad653</w:t>
              </w:r>
            </w:hyperlink>
            <w:r>
              <w:t xml:space="preserve"> </w:t>
            </w:r>
          </w:p>
        </w:tc>
      </w:tr>
      <w:tr w:rsidR="00025B79" w:rsidRPr="00C1350D" w14:paraId="244C418C" w14:textId="77777777" w:rsidTr="00D11C30">
        <w:tc>
          <w:tcPr>
            <w:tcW w:w="1459" w:type="pct"/>
          </w:tcPr>
          <w:p w14:paraId="1317D357" w14:textId="64239505" w:rsidR="00025B79" w:rsidRPr="00E41C73" w:rsidRDefault="00025B79" w:rsidP="00A47D18">
            <w:pPr>
              <w:pStyle w:val="TableText"/>
            </w:pPr>
            <w:r w:rsidRPr="008B3D1A">
              <w:t>The Westin Princeton at Forrestal Village</w:t>
            </w:r>
          </w:p>
        </w:tc>
        <w:tc>
          <w:tcPr>
            <w:tcW w:w="1383" w:type="pct"/>
          </w:tcPr>
          <w:p w14:paraId="14137F22" w14:textId="5862F1D4" w:rsidR="00025B79" w:rsidRPr="00E50451" w:rsidRDefault="00025B79" w:rsidP="00A47D18">
            <w:pPr>
              <w:pStyle w:val="TableText"/>
            </w:pPr>
            <w:r w:rsidRPr="008B3D1A">
              <w:t>201 Village Blvd, Princeton, NJ 08540</w:t>
            </w:r>
          </w:p>
        </w:tc>
        <w:tc>
          <w:tcPr>
            <w:tcW w:w="677" w:type="pct"/>
          </w:tcPr>
          <w:p w14:paraId="4B00FC9D" w14:textId="05ECE9D7" w:rsidR="00025B79" w:rsidRPr="00E50451" w:rsidRDefault="00025B79" w:rsidP="00A47D18">
            <w:pPr>
              <w:pStyle w:val="TableText"/>
              <w:jc w:val="right"/>
            </w:pPr>
            <w:r w:rsidRPr="008B3D1A">
              <w:t>+16094527900</w:t>
            </w:r>
          </w:p>
        </w:tc>
        <w:tc>
          <w:tcPr>
            <w:tcW w:w="1481" w:type="pct"/>
          </w:tcPr>
          <w:p w14:paraId="7FE7F4E3" w14:textId="518A767A" w:rsidR="00025B79" w:rsidRPr="00C1350D" w:rsidRDefault="00025B79" w:rsidP="00A47D18">
            <w:pPr>
              <w:pStyle w:val="TableText"/>
              <w:jc w:val="right"/>
            </w:pPr>
            <w:hyperlink r:id="rId13" w:history="1">
              <w:r w:rsidRPr="006C1F20">
                <w:rPr>
                  <w:rStyle w:val="Hyperlink"/>
                </w:rPr>
                <w:t>https://tinyurl.com/5n8396nc</w:t>
              </w:r>
            </w:hyperlink>
            <w:r>
              <w:t xml:space="preserve"> </w:t>
            </w:r>
          </w:p>
        </w:tc>
      </w:tr>
      <w:tr w:rsidR="00025B79" w:rsidRPr="00C1350D" w14:paraId="1E6BAAB6" w14:textId="77777777" w:rsidTr="00D11C30">
        <w:tc>
          <w:tcPr>
            <w:tcW w:w="1459" w:type="pct"/>
          </w:tcPr>
          <w:p w14:paraId="000315D9" w14:textId="27105935" w:rsidR="00025B79" w:rsidRPr="001B3195" w:rsidRDefault="00025B79" w:rsidP="00A47D18">
            <w:pPr>
              <w:pStyle w:val="TableText"/>
            </w:pPr>
            <w:r w:rsidRPr="00451312">
              <w:t>Hyatt Regency Princeton</w:t>
            </w:r>
          </w:p>
        </w:tc>
        <w:tc>
          <w:tcPr>
            <w:tcW w:w="1383" w:type="pct"/>
          </w:tcPr>
          <w:p w14:paraId="1169CDEC" w14:textId="42F95A2F" w:rsidR="00025B79" w:rsidRPr="00473579" w:rsidRDefault="00025B79" w:rsidP="00A47D18">
            <w:pPr>
              <w:pStyle w:val="TableText"/>
              <w:rPr>
                <w:lang w:val="fr-FR"/>
              </w:rPr>
            </w:pPr>
            <w:r w:rsidRPr="00473579">
              <w:rPr>
                <w:lang w:val="fr-FR"/>
              </w:rPr>
              <w:t>102 Carnegie Center Dr, Princeton, NJ 08540</w:t>
            </w:r>
          </w:p>
        </w:tc>
        <w:tc>
          <w:tcPr>
            <w:tcW w:w="677" w:type="pct"/>
          </w:tcPr>
          <w:p w14:paraId="230D9108" w14:textId="1486799F" w:rsidR="00025B79" w:rsidRPr="00465C19" w:rsidRDefault="00025B79" w:rsidP="00A47D18">
            <w:pPr>
              <w:pStyle w:val="TableText"/>
              <w:jc w:val="right"/>
            </w:pPr>
            <w:r w:rsidRPr="007A25D1">
              <w:t>+16099871234</w:t>
            </w:r>
          </w:p>
        </w:tc>
        <w:tc>
          <w:tcPr>
            <w:tcW w:w="1481" w:type="pct"/>
          </w:tcPr>
          <w:p w14:paraId="5A81AD58" w14:textId="19EB89FE" w:rsidR="00025B79" w:rsidRPr="00C1350D" w:rsidRDefault="00025B79" w:rsidP="00A47D18">
            <w:pPr>
              <w:pStyle w:val="TableText"/>
              <w:jc w:val="right"/>
            </w:pPr>
            <w:hyperlink r:id="rId14" w:history="1">
              <w:r w:rsidRPr="006C1F20">
                <w:rPr>
                  <w:rStyle w:val="Hyperlink"/>
                </w:rPr>
                <w:t>https://tinyurl.com/3frd2hkv</w:t>
              </w:r>
            </w:hyperlink>
            <w:r>
              <w:t xml:space="preserve"> </w:t>
            </w:r>
          </w:p>
        </w:tc>
      </w:tr>
      <w:tr w:rsidR="00025B79" w:rsidRPr="00C1350D" w14:paraId="78C22A00" w14:textId="77777777" w:rsidTr="00D11C30">
        <w:tc>
          <w:tcPr>
            <w:tcW w:w="1459" w:type="pct"/>
          </w:tcPr>
          <w:p w14:paraId="105B2849" w14:textId="7DA117A6" w:rsidR="00025B79" w:rsidRPr="00E41C73" w:rsidRDefault="00025B79" w:rsidP="00A47D18">
            <w:pPr>
              <w:pStyle w:val="TableText"/>
            </w:pPr>
            <w:r w:rsidRPr="001B3195">
              <w:t>Homewood Suites by Hilton Princeton</w:t>
            </w:r>
          </w:p>
        </w:tc>
        <w:tc>
          <w:tcPr>
            <w:tcW w:w="1383" w:type="pct"/>
          </w:tcPr>
          <w:p w14:paraId="142520C2" w14:textId="4E20ED35" w:rsidR="00025B79" w:rsidRPr="00E50451" w:rsidRDefault="00025B79" w:rsidP="00A47D18">
            <w:pPr>
              <w:pStyle w:val="TableText"/>
            </w:pPr>
            <w:r w:rsidRPr="001B3195">
              <w:t>3819 US-1, Princeton, NJ 08540</w:t>
            </w:r>
          </w:p>
        </w:tc>
        <w:tc>
          <w:tcPr>
            <w:tcW w:w="677" w:type="pct"/>
          </w:tcPr>
          <w:p w14:paraId="6F667AB4" w14:textId="3D4CE08B" w:rsidR="00025B79" w:rsidRPr="00E50451" w:rsidRDefault="00025B79" w:rsidP="00A47D18">
            <w:pPr>
              <w:pStyle w:val="TableText"/>
              <w:jc w:val="right"/>
            </w:pPr>
            <w:r w:rsidRPr="00465C19">
              <w:t>+16097200550</w:t>
            </w:r>
          </w:p>
        </w:tc>
        <w:tc>
          <w:tcPr>
            <w:tcW w:w="1481" w:type="pct"/>
          </w:tcPr>
          <w:p w14:paraId="497E4F7D" w14:textId="3255081D" w:rsidR="00025B79" w:rsidRPr="00C1350D" w:rsidRDefault="00025B79" w:rsidP="00A47D18">
            <w:pPr>
              <w:pStyle w:val="TableText"/>
              <w:jc w:val="right"/>
            </w:pPr>
            <w:hyperlink r:id="rId15" w:history="1">
              <w:r w:rsidRPr="006C1F20">
                <w:rPr>
                  <w:rStyle w:val="Hyperlink"/>
                </w:rPr>
                <w:t>https://tinyurl.com/33mjdwnx</w:t>
              </w:r>
            </w:hyperlink>
            <w:r>
              <w:t xml:space="preserve"> </w:t>
            </w:r>
          </w:p>
        </w:tc>
      </w:tr>
      <w:tr w:rsidR="00025B79" w:rsidRPr="00C1350D" w14:paraId="669D52B1" w14:textId="77777777" w:rsidTr="00D11C3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459" w:type="pct"/>
          </w:tcPr>
          <w:p w14:paraId="4D087B70" w14:textId="541431B9" w:rsidR="00025B79" w:rsidRPr="00877406" w:rsidRDefault="00025B79" w:rsidP="00A47D18">
            <w:pPr>
              <w:pStyle w:val="TableText"/>
              <w:rPr>
                <w:rFonts w:asciiTheme="minorHAnsi" w:hAnsiTheme="minorHAnsi"/>
              </w:rPr>
            </w:pPr>
            <w:r w:rsidRPr="00877406">
              <w:rPr>
                <w:rFonts w:asciiTheme="minorHAnsi" w:hAnsiTheme="minorHAnsi"/>
              </w:rPr>
              <w:t>Princeton Marriott at Forrestal</w:t>
            </w:r>
          </w:p>
        </w:tc>
        <w:tc>
          <w:tcPr>
            <w:tcW w:w="1383" w:type="pct"/>
          </w:tcPr>
          <w:p w14:paraId="597459C4" w14:textId="0077B46C" w:rsidR="00025B79" w:rsidRPr="00877406" w:rsidRDefault="00025B79" w:rsidP="00A47D18">
            <w:pPr>
              <w:pStyle w:val="TableText"/>
              <w:rPr>
                <w:rFonts w:asciiTheme="minorHAnsi" w:hAnsiTheme="minorHAnsi"/>
              </w:rPr>
            </w:pPr>
            <w:r w:rsidRPr="00877406">
              <w:rPr>
                <w:rFonts w:asciiTheme="minorHAnsi" w:hAnsiTheme="minorHAnsi"/>
              </w:rPr>
              <w:t>100 College Rd E, Princeton, NJ 08540</w:t>
            </w:r>
          </w:p>
        </w:tc>
        <w:tc>
          <w:tcPr>
            <w:tcW w:w="677" w:type="pct"/>
          </w:tcPr>
          <w:p w14:paraId="5FA4AB7D" w14:textId="07E75416" w:rsidR="00025B79" w:rsidRPr="00877406" w:rsidRDefault="00025B79" w:rsidP="00A47D18">
            <w:pPr>
              <w:pStyle w:val="TableText"/>
              <w:jc w:val="right"/>
              <w:rPr>
                <w:rFonts w:asciiTheme="minorHAnsi" w:hAnsiTheme="minorHAnsi"/>
              </w:rPr>
            </w:pPr>
            <w:r w:rsidRPr="00877406">
              <w:rPr>
                <w:rFonts w:asciiTheme="minorHAnsi" w:hAnsiTheme="minorHAnsi"/>
              </w:rPr>
              <w:t>+16094527800•</w:t>
            </w:r>
          </w:p>
        </w:tc>
        <w:tc>
          <w:tcPr>
            <w:tcW w:w="1481" w:type="pct"/>
          </w:tcPr>
          <w:p w14:paraId="4B53BAD8" w14:textId="0420BB4F" w:rsidR="00025B79" w:rsidRPr="00877406" w:rsidRDefault="00D11C30" w:rsidP="00A47D18">
            <w:pPr>
              <w:pStyle w:val="TableText"/>
              <w:jc w:val="right"/>
              <w:rPr>
                <w:rFonts w:asciiTheme="minorHAnsi" w:hAnsiTheme="minorHAnsi"/>
              </w:rPr>
            </w:pPr>
            <w:hyperlink r:id="rId16" w:history="1">
              <w:r w:rsidRPr="006C1F20">
                <w:rPr>
                  <w:rStyle w:val="Hyperlink"/>
                </w:rPr>
                <w:t>https://tinyurl.com/4wr4jfn2</w:t>
              </w:r>
            </w:hyperlink>
            <w:r>
              <w:rPr>
                <w:rFonts w:asciiTheme="minorHAnsi" w:hAnsiTheme="minorHAnsi"/>
              </w:rPr>
              <w:t xml:space="preserve"> </w:t>
            </w:r>
            <w:r w:rsidR="00025B79" w:rsidRPr="00877406">
              <w:rPr>
                <w:rFonts w:asciiTheme="minorHAnsi" w:hAnsiTheme="minorHAnsi"/>
              </w:rPr>
              <w:t>•</w:t>
            </w:r>
          </w:p>
        </w:tc>
      </w:tr>
      <w:bookmarkEnd w:id="0"/>
    </w:tbl>
    <w:p w14:paraId="3C7A3F6C" w14:textId="77777777" w:rsidR="000C18BD" w:rsidRDefault="000C18BD" w:rsidP="000C18BD"/>
    <w:p w14:paraId="45D49533" w14:textId="66ABF7A3" w:rsidR="008D6AD8" w:rsidRDefault="006650CE" w:rsidP="002A0192">
      <w:pPr>
        <w:pStyle w:val="Heading5"/>
      </w:pPr>
      <w:r>
        <w:t>Directions</w:t>
      </w:r>
      <w:r w:rsidR="002A0192" w:rsidRPr="002A0192">
        <w:t>:</w:t>
      </w:r>
    </w:p>
    <w:p w14:paraId="6A1DBEFA" w14:textId="77777777" w:rsidR="006650CE" w:rsidRDefault="006650CE" w:rsidP="006650CE">
      <w:r>
        <w:t xml:space="preserve">From Newark Airport or Points North: </w:t>
      </w:r>
    </w:p>
    <w:p w14:paraId="12347442" w14:textId="77777777" w:rsidR="006650CE" w:rsidRDefault="006650CE" w:rsidP="006650CE">
      <w:r>
        <w:tab/>
        <w:t>• Take NJ Turnpike South to Exit 8A. Immediately after the toll booth, bear right onto Route 32 West.</w:t>
      </w:r>
    </w:p>
    <w:p w14:paraId="015CCFFD" w14:textId="77777777" w:rsidR="006650CE" w:rsidRDefault="006650CE" w:rsidP="006650CE">
      <w:r>
        <w:tab/>
        <w:t xml:space="preserve">• Take Route 32 West approximately 1 mile to Route 130 South. </w:t>
      </w:r>
    </w:p>
    <w:p w14:paraId="60A3BF60" w14:textId="77777777" w:rsidR="006650CE" w:rsidRDefault="006650CE" w:rsidP="006650CE">
      <w:r>
        <w:tab/>
        <w:t xml:space="preserve">• Turn left on 130 South and proceed approximately 1.7 miles to traffic light at Dey Road. </w:t>
      </w:r>
    </w:p>
    <w:p w14:paraId="04F1B500" w14:textId="77777777" w:rsidR="006650CE" w:rsidRDefault="006650CE" w:rsidP="006650CE">
      <w:r>
        <w:tab/>
        <w:t xml:space="preserve">• Turn right on Dey Road and go approximately 4.3 miles to Scudders Mill Road.  </w:t>
      </w:r>
    </w:p>
    <w:p w14:paraId="47B967E3" w14:textId="77777777" w:rsidR="006650CE" w:rsidRDefault="006650CE" w:rsidP="006650CE">
      <w:r>
        <w:tab/>
        <w:t xml:space="preserve">• Make a right onto Scudders Mill Road.   </w:t>
      </w:r>
    </w:p>
    <w:p w14:paraId="2ED353B8" w14:textId="77777777" w:rsidR="006650CE" w:rsidRDefault="006650CE" w:rsidP="006650CE">
      <w:r>
        <w:tab/>
        <w:t xml:space="preserve">• At the second traffic light, turn right onto College Road East. </w:t>
      </w:r>
    </w:p>
    <w:p w14:paraId="7C3F9507" w14:textId="77777777" w:rsidR="006650CE" w:rsidRDefault="006650CE" w:rsidP="006650CE">
      <w:r>
        <w:tab/>
        <w:t xml:space="preserve">• Corporate Technology is the first building on the right. </w:t>
      </w:r>
    </w:p>
    <w:p w14:paraId="2E452FEB" w14:textId="77777777" w:rsidR="006650CE" w:rsidRDefault="006650CE" w:rsidP="006650CE"/>
    <w:p w14:paraId="2F4C264F" w14:textId="77777777" w:rsidR="006650CE" w:rsidRPr="002832AA" w:rsidRDefault="006650CE" w:rsidP="0060520D">
      <w:pPr>
        <w:ind w:left="567"/>
        <w:rPr>
          <w:i/>
          <w:iCs/>
        </w:rPr>
      </w:pPr>
      <w:r w:rsidRPr="002832AA">
        <w:rPr>
          <w:i/>
          <w:iCs/>
        </w:rPr>
        <w:t>Alternate route:</w:t>
      </w:r>
    </w:p>
    <w:p w14:paraId="176679AC" w14:textId="77777777" w:rsidR="006650CE" w:rsidRDefault="006650CE" w:rsidP="0060520D">
      <w:pPr>
        <w:ind w:left="567"/>
      </w:pPr>
      <w:r>
        <w:tab/>
        <w:t xml:space="preserve">• Take NJ Turnpike South to Exit 9.  </w:t>
      </w:r>
    </w:p>
    <w:p w14:paraId="51566E36" w14:textId="77777777" w:rsidR="006650CE" w:rsidRDefault="006650CE" w:rsidP="0060520D">
      <w:pPr>
        <w:ind w:left="567"/>
      </w:pPr>
      <w:r>
        <w:tab/>
        <w:t xml:space="preserve">• Follow signs to US 1 South (Trenton). </w:t>
      </w:r>
    </w:p>
    <w:p w14:paraId="7BCEE654" w14:textId="77777777" w:rsidR="006650CE" w:rsidRDefault="006650CE" w:rsidP="0060520D">
      <w:pPr>
        <w:ind w:left="567"/>
      </w:pPr>
      <w:r>
        <w:tab/>
        <w:t xml:space="preserve">• Proceed on US 1 approximately 15 miles south to "Princeton Forrestal Center-College Road East." </w:t>
      </w:r>
    </w:p>
    <w:p w14:paraId="4B67271E" w14:textId="77777777" w:rsidR="006650CE" w:rsidRDefault="006650CE" w:rsidP="0060520D">
      <w:pPr>
        <w:ind w:left="567"/>
      </w:pPr>
      <w:r>
        <w:tab/>
        <w:t xml:space="preserve">• Cross over US 1 on the overpass. </w:t>
      </w:r>
    </w:p>
    <w:p w14:paraId="4F547474" w14:textId="77777777" w:rsidR="006650CE" w:rsidRDefault="006650CE" w:rsidP="0060520D">
      <w:pPr>
        <w:ind w:left="567"/>
      </w:pPr>
      <w:r>
        <w:tab/>
        <w:t xml:space="preserve">• The Princeton Marriott at Forrestal is the second entrance on the right. </w:t>
      </w:r>
    </w:p>
    <w:p w14:paraId="760455B6" w14:textId="77777777" w:rsidR="006650CE" w:rsidRDefault="006650CE" w:rsidP="0060520D">
      <w:pPr>
        <w:ind w:left="567"/>
      </w:pPr>
      <w:r>
        <w:tab/>
        <w:t xml:space="preserve">• Corporate Technology is 1 mile past the Princeton Marriott at Forrestal, on the left side of the road. </w:t>
      </w:r>
    </w:p>
    <w:p w14:paraId="1F592393" w14:textId="77777777" w:rsidR="006650CE" w:rsidRDefault="006650CE" w:rsidP="006650CE"/>
    <w:p w14:paraId="39B68D01" w14:textId="710CCBFD" w:rsidR="006650CE" w:rsidRDefault="006650CE" w:rsidP="006650CE">
      <w:r>
        <w:t>From JFK Airport:</w:t>
      </w:r>
    </w:p>
    <w:p w14:paraId="2B4C2799" w14:textId="77777777" w:rsidR="006650CE" w:rsidRDefault="006650CE" w:rsidP="006650CE">
      <w:r>
        <w:tab/>
        <w:t>• Take exit road (keep in right lane) to "Belt Parkway - Brooklyn".</w:t>
      </w:r>
    </w:p>
    <w:p w14:paraId="2397CFF5" w14:textId="77777777" w:rsidR="006650CE" w:rsidRDefault="006650CE" w:rsidP="006650CE">
      <w:r>
        <w:tab/>
        <w:t xml:space="preserve">• Get off Belt Parkway to go across </w:t>
      </w:r>
      <w:proofErr w:type="spellStart"/>
      <w:r>
        <w:t>Verazzano</w:t>
      </w:r>
      <w:proofErr w:type="spellEnd"/>
      <w:r>
        <w:t xml:space="preserve"> Narrows Bridge. </w:t>
      </w:r>
    </w:p>
    <w:p w14:paraId="1211A666" w14:textId="77777777" w:rsidR="006650CE" w:rsidRDefault="006650CE" w:rsidP="006650CE">
      <w:r>
        <w:tab/>
        <w:t xml:space="preserve">• Take I-278 to Goethals Bridge and take NJ Turnpike South to Exit 8A or Exit 9.  </w:t>
      </w:r>
    </w:p>
    <w:p w14:paraId="4A2959F7" w14:textId="77777777" w:rsidR="006650CE" w:rsidRDefault="006650CE" w:rsidP="006650CE">
      <w:r>
        <w:tab/>
        <w:t xml:space="preserve">• Follow directions above for Newark Airport or Points North. </w:t>
      </w:r>
    </w:p>
    <w:p w14:paraId="2F6D3A70" w14:textId="77777777" w:rsidR="006650CE" w:rsidRDefault="006650CE" w:rsidP="006650CE">
      <w:r>
        <w:tab/>
      </w:r>
    </w:p>
    <w:p w14:paraId="2C4B23EF" w14:textId="77777777" w:rsidR="00D517C7" w:rsidRDefault="00D517C7" w:rsidP="006650CE"/>
    <w:p w14:paraId="0C67AF23" w14:textId="6090C10E" w:rsidR="006650CE" w:rsidRDefault="006650CE" w:rsidP="006650CE">
      <w:r>
        <w:lastRenderedPageBreak/>
        <w:t>From the Philadelphia Area:</w:t>
      </w:r>
    </w:p>
    <w:p w14:paraId="00B67A08" w14:textId="77777777" w:rsidR="006650CE" w:rsidRDefault="006650CE" w:rsidP="006650CE">
      <w:r>
        <w:tab/>
        <w:t xml:space="preserve">• Take Interstate 95 North into New Jersey, where it becomes 95/295. </w:t>
      </w:r>
    </w:p>
    <w:p w14:paraId="73742DBD" w14:textId="77777777" w:rsidR="006650CE" w:rsidRDefault="006650CE" w:rsidP="006650CE">
      <w:r>
        <w:tab/>
        <w:t xml:space="preserve">• </w:t>
      </w:r>
      <w:proofErr w:type="gramStart"/>
      <w:r>
        <w:t>Continue on</w:t>
      </w:r>
      <w:proofErr w:type="gramEnd"/>
      <w:r>
        <w:t xml:space="preserve"> Route 295 to Route 1 North (Exit 67). </w:t>
      </w:r>
    </w:p>
    <w:p w14:paraId="4B0BABA3" w14:textId="77777777" w:rsidR="006650CE" w:rsidRDefault="006650CE" w:rsidP="006650CE">
      <w:r>
        <w:tab/>
        <w:t xml:space="preserve">• Take Exit 67 and bear left onto Route 1 North. </w:t>
      </w:r>
    </w:p>
    <w:p w14:paraId="19C47AE3" w14:textId="77777777" w:rsidR="006650CE" w:rsidRDefault="006650CE" w:rsidP="006650CE">
      <w:r>
        <w:tab/>
        <w:t xml:space="preserve">• Follow Route 1 North for approximately 6 miles to Scudders Mill Road. </w:t>
      </w:r>
    </w:p>
    <w:p w14:paraId="21AB14CF" w14:textId="77777777" w:rsidR="006650CE" w:rsidRDefault="006650CE" w:rsidP="006650CE">
      <w:r>
        <w:tab/>
        <w:t xml:space="preserve">• Turn right onto Scudders Mill Road. </w:t>
      </w:r>
    </w:p>
    <w:p w14:paraId="3B4A0179" w14:textId="77777777" w:rsidR="006650CE" w:rsidRDefault="006650CE" w:rsidP="006650CE">
      <w:r>
        <w:tab/>
        <w:t xml:space="preserve">• At the third light, turn left onto College Road East. </w:t>
      </w:r>
    </w:p>
    <w:p w14:paraId="7166F1E8" w14:textId="2127423F" w:rsidR="002A0192" w:rsidRDefault="006650CE" w:rsidP="006650CE">
      <w:r>
        <w:tab/>
        <w:t>• Corporate Technology is the first building on the right.</w:t>
      </w:r>
    </w:p>
    <w:p w14:paraId="673E62A9" w14:textId="77777777" w:rsidR="002A0192" w:rsidRDefault="002A0192" w:rsidP="000C18BD"/>
    <w:p w14:paraId="538B47FC" w14:textId="3B6A4405" w:rsidR="008D6AD8" w:rsidRPr="00C1350D" w:rsidRDefault="008D6AD8" w:rsidP="008D6AD8">
      <w:pPr>
        <w:pStyle w:val="Heading5"/>
      </w:pPr>
      <w:r>
        <w:t>Local Restaurants:</w:t>
      </w:r>
    </w:p>
    <w:tbl>
      <w:tblPr>
        <w:tblStyle w:val="Siemens"/>
        <w:tblW w:w="4652" w:type="pct"/>
        <w:tblLook w:val="01E0" w:firstRow="1" w:lastRow="1" w:firstColumn="1" w:lastColumn="1" w:noHBand="0" w:noVBand="0"/>
      </w:tblPr>
      <w:tblGrid>
        <w:gridCol w:w="1274"/>
        <w:gridCol w:w="2110"/>
        <w:gridCol w:w="1416"/>
        <w:gridCol w:w="3415"/>
        <w:gridCol w:w="1029"/>
      </w:tblGrid>
      <w:tr w:rsidR="00945771" w:rsidRPr="00C1350D" w14:paraId="0516A94D" w14:textId="77777777" w:rsidTr="00173F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9" w:type="pct"/>
          </w:tcPr>
          <w:p w14:paraId="21556817" w14:textId="14554D16" w:rsidR="00945771" w:rsidRPr="00C1350D" w:rsidRDefault="00945771" w:rsidP="00F25600">
            <w:pPr>
              <w:pStyle w:val="TableHead"/>
            </w:pPr>
            <w:r>
              <w:t>Restaurant Name</w:t>
            </w:r>
          </w:p>
        </w:tc>
        <w:tc>
          <w:tcPr>
            <w:tcW w:w="1151" w:type="pct"/>
          </w:tcPr>
          <w:p w14:paraId="6486F027" w14:textId="77777777" w:rsidR="00945771" w:rsidRPr="00C1350D" w:rsidRDefault="00945771" w:rsidP="00F25600">
            <w:pPr>
              <w:pStyle w:val="TableHead"/>
            </w:pPr>
            <w:r>
              <w:t>Address</w:t>
            </w:r>
          </w:p>
        </w:tc>
        <w:tc>
          <w:tcPr>
            <w:tcW w:w="775" w:type="pct"/>
          </w:tcPr>
          <w:p w14:paraId="27B7F20B" w14:textId="77777777" w:rsidR="00945771" w:rsidRPr="00C1350D" w:rsidRDefault="00945771" w:rsidP="00F04A37">
            <w:pPr>
              <w:pStyle w:val="TableHead"/>
              <w:jc w:val="center"/>
            </w:pPr>
            <w:r>
              <w:t>Phone</w:t>
            </w:r>
          </w:p>
        </w:tc>
        <w:tc>
          <w:tcPr>
            <w:tcW w:w="1847" w:type="pct"/>
          </w:tcPr>
          <w:p w14:paraId="56CD5CB9" w14:textId="77777777" w:rsidR="00945771" w:rsidRPr="00C1350D" w:rsidRDefault="00945771" w:rsidP="00F04A37">
            <w:pPr>
              <w:pStyle w:val="TableHead"/>
            </w:pPr>
            <w:r>
              <w:t>website</w:t>
            </w:r>
          </w:p>
        </w:tc>
        <w:tc>
          <w:tcPr>
            <w:tcW w:w="528" w:type="pct"/>
          </w:tcPr>
          <w:p w14:paraId="66C74107" w14:textId="435B8638" w:rsidR="00945771" w:rsidRPr="00C1350D" w:rsidRDefault="00945771" w:rsidP="00F04A37">
            <w:pPr>
              <w:pStyle w:val="TableHead"/>
            </w:pPr>
            <w:r>
              <w:t>Cuisine</w:t>
            </w:r>
          </w:p>
        </w:tc>
      </w:tr>
      <w:tr w:rsidR="00945771" w:rsidRPr="005D7C23" w14:paraId="6596676D" w14:textId="77777777" w:rsidTr="00173FDD">
        <w:tc>
          <w:tcPr>
            <w:tcW w:w="699" w:type="pct"/>
          </w:tcPr>
          <w:p w14:paraId="516996D5" w14:textId="6E778CE2" w:rsidR="00945771" w:rsidRPr="00100619" w:rsidRDefault="00945771" w:rsidP="00F25600">
            <w:pPr>
              <w:pStyle w:val="TableText"/>
            </w:pPr>
            <w:r w:rsidRPr="00920701">
              <w:t>Salt Creek Grille</w:t>
            </w:r>
          </w:p>
        </w:tc>
        <w:tc>
          <w:tcPr>
            <w:tcW w:w="1151" w:type="pct"/>
          </w:tcPr>
          <w:p w14:paraId="5ACC5B7E" w14:textId="03ACDD8C" w:rsidR="00945771" w:rsidRPr="00100619" w:rsidRDefault="00945771" w:rsidP="00F25600">
            <w:pPr>
              <w:pStyle w:val="TableText"/>
            </w:pPr>
            <w:r w:rsidRPr="00052FA7">
              <w:t>1 Rockingham Row</w:t>
            </w:r>
            <w:r>
              <w:t>, Princeton, NJ 08540</w:t>
            </w:r>
          </w:p>
        </w:tc>
        <w:tc>
          <w:tcPr>
            <w:tcW w:w="775" w:type="pct"/>
          </w:tcPr>
          <w:p w14:paraId="6CDEE31D" w14:textId="47BC7952" w:rsidR="00945771" w:rsidRPr="00100619" w:rsidRDefault="00945771" w:rsidP="00F04A37">
            <w:pPr>
              <w:pStyle w:val="TableText"/>
              <w:jc w:val="center"/>
            </w:pPr>
            <w:r w:rsidRPr="00F47685">
              <w:t>(609) 419-4200</w:t>
            </w:r>
          </w:p>
        </w:tc>
        <w:tc>
          <w:tcPr>
            <w:tcW w:w="1847" w:type="pct"/>
          </w:tcPr>
          <w:p w14:paraId="3DBBB06B" w14:textId="75F1AD8E" w:rsidR="00945771" w:rsidRPr="00100619" w:rsidRDefault="00945771" w:rsidP="00F04A37">
            <w:pPr>
              <w:pStyle w:val="TableText"/>
            </w:pPr>
            <w:r w:rsidRPr="00221B79">
              <w:t>https://www.saltcreekgrille.com/</w:t>
            </w:r>
          </w:p>
        </w:tc>
        <w:tc>
          <w:tcPr>
            <w:tcW w:w="528" w:type="pct"/>
          </w:tcPr>
          <w:p w14:paraId="16B62AD8" w14:textId="28DCD043" w:rsidR="00945771" w:rsidRPr="00100619" w:rsidRDefault="00945771" w:rsidP="00F04A37">
            <w:pPr>
              <w:pStyle w:val="TableText"/>
            </w:pPr>
            <w:r>
              <w:t xml:space="preserve">American </w:t>
            </w:r>
          </w:p>
        </w:tc>
      </w:tr>
      <w:tr w:rsidR="00945771" w:rsidRPr="00C1350D" w14:paraId="0A1E1E02" w14:textId="77777777" w:rsidTr="00173FDD">
        <w:tc>
          <w:tcPr>
            <w:tcW w:w="699" w:type="pct"/>
          </w:tcPr>
          <w:p w14:paraId="560A9AF6" w14:textId="0AB11F2C" w:rsidR="00945771" w:rsidRPr="00C1350D" w:rsidRDefault="00945771" w:rsidP="00F25600">
            <w:pPr>
              <w:pStyle w:val="TableText"/>
            </w:pPr>
            <w:r w:rsidRPr="00CB7C70">
              <w:t>Ruth's Chris Steakhouse</w:t>
            </w:r>
          </w:p>
        </w:tc>
        <w:tc>
          <w:tcPr>
            <w:tcW w:w="1151" w:type="pct"/>
          </w:tcPr>
          <w:p w14:paraId="6FE7AB74" w14:textId="003EE47A" w:rsidR="00945771" w:rsidRPr="00C1350D" w:rsidRDefault="00945771" w:rsidP="00F25600">
            <w:pPr>
              <w:pStyle w:val="TableText"/>
            </w:pPr>
            <w:r w:rsidRPr="00C854FF">
              <w:t>2 Village Blvd</w:t>
            </w:r>
            <w:r>
              <w:t xml:space="preserve">, </w:t>
            </w:r>
            <w:r w:rsidRPr="006339BB">
              <w:t>Princeton, NJ 08540</w:t>
            </w:r>
          </w:p>
        </w:tc>
        <w:tc>
          <w:tcPr>
            <w:tcW w:w="775" w:type="pct"/>
          </w:tcPr>
          <w:p w14:paraId="25A9640C" w14:textId="2260C4F3" w:rsidR="00945771" w:rsidRPr="00C1350D" w:rsidRDefault="00945771" w:rsidP="00F04A37">
            <w:pPr>
              <w:pStyle w:val="TableText"/>
              <w:jc w:val="center"/>
            </w:pPr>
            <w:r w:rsidRPr="00590E88">
              <w:t>(609) 452-0041</w:t>
            </w:r>
          </w:p>
        </w:tc>
        <w:tc>
          <w:tcPr>
            <w:tcW w:w="1847" w:type="pct"/>
          </w:tcPr>
          <w:p w14:paraId="6E6FF134" w14:textId="4ADC7A80" w:rsidR="00945771" w:rsidRPr="00C1350D" w:rsidRDefault="00945771" w:rsidP="00F04A37">
            <w:pPr>
              <w:pStyle w:val="TableText"/>
            </w:pPr>
            <w:r w:rsidRPr="00952391">
              <w:t>https://ruthschris.com/princeton/</w:t>
            </w:r>
          </w:p>
        </w:tc>
        <w:tc>
          <w:tcPr>
            <w:tcW w:w="528" w:type="pct"/>
          </w:tcPr>
          <w:p w14:paraId="31830330" w14:textId="7808DB67" w:rsidR="00945771" w:rsidRPr="00C1350D" w:rsidRDefault="00945771" w:rsidP="00F04A37">
            <w:pPr>
              <w:pStyle w:val="TableText"/>
            </w:pPr>
            <w:r>
              <w:t>Steakhouse</w:t>
            </w:r>
          </w:p>
        </w:tc>
      </w:tr>
      <w:tr w:rsidR="00945771" w:rsidRPr="00C1350D" w14:paraId="38921FB5" w14:textId="77777777" w:rsidTr="00173FDD">
        <w:tc>
          <w:tcPr>
            <w:tcW w:w="699" w:type="pct"/>
          </w:tcPr>
          <w:p w14:paraId="4071F6D6" w14:textId="6D416A2A" w:rsidR="00945771" w:rsidRPr="00C1350D" w:rsidRDefault="00945771" w:rsidP="00F25600">
            <w:pPr>
              <w:pStyle w:val="TableText"/>
            </w:pPr>
            <w:r w:rsidRPr="00CB7C70">
              <w:t xml:space="preserve">Romeo's </w:t>
            </w:r>
            <w:proofErr w:type="spellStart"/>
            <w:r w:rsidRPr="00CB7C70">
              <w:t>Pizzaria</w:t>
            </w:r>
            <w:proofErr w:type="spellEnd"/>
          </w:p>
        </w:tc>
        <w:tc>
          <w:tcPr>
            <w:tcW w:w="1151" w:type="pct"/>
          </w:tcPr>
          <w:p w14:paraId="6F174DD9" w14:textId="6E5C5ACB" w:rsidR="00945771" w:rsidRPr="00C1350D" w:rsidRDefault="00945771" w:rsidP="00F25600">
            <w:pPr>
              <w:pStyle w:val="TableText"/>
            </w:pPr>
            <w:r w:rsidRPr="00C854FF">
              <w:t xml:space="preserve">10 </w:t>
            </w:r>
            <w:proofErr w:type="spellStart"/>
            <w:r w:rsidRPr="00C854FF">
              <w:t>Schalks</w:t>
            </w:r>
            <w:proofErr w:type="spellEnd"/>
            <w:r w:rsidRPr="00C854FF">
              <w:t xml:space="preserve"> Crossing Rd</w:t>
            </w:r>
            <w:r>
              <w:t>,</w:t>
            </w:r>
            <w:r w:rsidR="00173FDD">
              <w:t xml:space="preserve"> Plainsboro, NJ 08536</w:t>
            </w:r>
            <w:r>
              <w:t xml:space="preserve"> </w:t>
            </w:r>
          </w:p>
        </w:tc>
        <w:tc>
          <w:tcPr>
            <w:tcW w:w="775" w:type="pct"/>
          </w:tcPr>
          <w:p w14:paraId="6C12836D" w14:textId="5E34FFC5" w:rsidR="00945771" w:rsidRPr="00C1350D" w:rsidRDefault="00945771" w:rsidP="00F04A37">
            <w:pPr>
              <w:pStyle w:val="TableText"/>
              <w:jc w:val="center"/>
            </w:pPr>
            <w:r w:rsidRPr="00590E88">
              <w:t>(609) 799-4554</w:t>
            </w:r>
          </w:p>
        </w:tc>
        <w:tc>
          <w:tcPr>
            <w:tcW w:w="1847" w:type="pct"/>
          </w:tcPr>
          <w:p w14:paraId="1D48E7B5" w14:textId="560C92F6" w:rsidR="00945771" w:rsidRPr="00C1350D" w:rsidRDefault="00945771" w:rsidP="00F04A37">
            <w:pPr>
              <w:pStyle w:val="TableText"/>
            </w:pPr>
            <w:r w:rsidRPr="004938EB">
              <w:t>https://romeospizzeria9.godaddysites.com/</w:t>
            </w:r>
          </w:p>
        </w:tc>
        <w:tc>
          <w:tcPr>
            <w:tcW w:w="528" w:type="pct"/>
          </w:tcPr>
          <w:p w14:paraId="0E2B9224" w14:textId="6B9F912B" w:rsidR="00945771" w:rsidRPr="00C1350D" w:rsidRDefault="00945771" w:rsidP="00F04A37">
            <w:pPr>
              <w:pStyle w:val="TableText"/>
            </w:pPr>
            <w:r>
              <w:t>Southern Italian, pizza</w:t>
            </w:r>
          </w:p>
        </w:tc>
      </w:tr>
      <w:tr w:rsidR="00945771" w:rsidRPr="00C1350D" w14:paraId="774329F9" w14:textId="77777777" w:rsidTr="00173FDD">
        <w:tc>
          <w:tcPr>
            <w:tcW w:w="699" w:type="pct"/>
          </w:tcPr>
          <w:p w14:paraId="58D7382C" w14:textId="180E8B5E" w:rsidR="00945771" w:rsidRPr="00E41C73" w:rsidRDefault="00945771" w:rsidP="00F25600">
            <w:pPr>
              <w:pStyle w:val="TableText"/>
            </w:pPr>
            <w:r w:rsidRPr="00CB7C70">
              <w:t>On the Border</w:t>
            </w:r>
          </w:p>
        </w:tc>
        <w:tc>
          <w:tcPr>
            <w:tcW w:w="1151" w:type="pct"/>
          </w:tcPr>
          <w:p w14:paraId="5392CC85" w14:textId="5047F292" w:rsidR="00945771" w:rsidRPr="00E50451" w:rsidRDefault="00945771" w:rsidP="00F25600">
            <w:pPr>
              <w:pStyle w:val="TableText"/>
            </w:pPr>
            <w:r w:rsidRPr="006C7FDC">
              <w:t>3567 Us Highway 1</w:t>
            </w:r>
            <w:r>
              <w:t xml:space="preserve"> </w:t>
            </w:r>
            <w:r w:rsidRPr="006339BB">
              <w:t>Princeton, NJ 08540</w:t>
            </w:r>
            <w:r>
              <w:t xml:space="preserve">, </w:t>
            </w:r>
          </w:p>
        </w:tc>
        <w:tc>
          <w:tcPr>
            <w:tcW w:w="775" w:type="pct"/>
          </w:tcPr>
          <w:p w14:paraId="41BCF0AB" w14:textId="26B104DF" w:rsidR="00945771" w:rsidRPr="00E50451" w:rsidRDefault="00945771" w:rsidP="00F04A37">
            <w:pPr>
              <w:pStyle w:val="TableText"/>
              <w:jc w:val="center"/>
            </w:pPr>
            <w:r w:rsidRPr="00590E88">
              <w:t>(609) 681-5656</w:t>
            </w:r>
          </w:p>
        </w:tc>
        <w:tc>
          <w:tcPr>
            <w:tcW w:w="1847" w:type="pct"/>
          </w:tcPr>
          <w:p w14:paraId="0869AE9C" w14:textId="634E153E" w:rsidR="00945771" w:rsidRPr="00C1350D" w:rsidRDefault="00945771" w:rsidP="00F04A37">
            <w:pPr>
              <w:pStyle w:val="TableText"/>
            </w:pPr>
            <w:r w:rsidRPr="00FD2DA4">
              <w:t>https://www.ontheborder.com/locations/princeton/</w:t>
            </w:r>
          </w:p>
        </w:tc>
        <w:tc>
          <w:tcPr>
            <w:tcW w:w="528" w:type="pct"/>
          </w:tcPr>
          <w:p w14:paraId="44DD423E" w14:textId="1668F2B1" w:rsidR="00945771" w:rsidRPr="00C1350D" w:rsidRDefault="00945771" w:rsidP="00F04A37">
            <w:pPr>
              <w:pStyle w:val="TableText"/>
            </w:pPr>
            <w:r>
              <w:t>Mexican</w:t>
            </w:r>
          </w:p>
        </w:tc>
      </w:tr>
      <w:tr w:rsidR="00945771" w:rsidRPr="00C1350D" w14:paraId="157ABDEA" w14:textId="77777777" w:rsidTr="00173FDD">
        <w:tc>
          <w:tcPr>
            <w:tcW w:w="699" w:type="pct"/>
          </w:tcPr>
          <w:p w14:paraId="66AE3369" w14:textId="05CF8F89" w:rsidR="00945771" w:rsidRPr="00E41C73" w:rsidRDefault="00945771" w:rsidP="00F25600">
            <w:pPr>
              <w:pStyle w:val="TableText"/>
            </w:pPr>
            <w:proofErr w:type="spellStart"/>
            <w:r w:rsidRPr="00CB7C70">
              <w:t>Mediterra</w:t>
            </w:r>
            <w:proofErr w:type="spellEnd"/>
          </w:p>
        </w:tc>
        <w:tc>
          <w:tcPr>
            <w:tcW w:w="1151" w:type="pct"/>
          </w:tcPr>
          <w:p w14:paraId="43F72A05" w14:textId="584CFCA0" w:rsidR="00945771" w:rsidRPr="00E50451" w:rsidRDefault="00945771" w:rsidP="00F25600">
            <w:pPr>
              <w:pStyle w:val="TableText"/>
            </w:pPr>
            <w:r w:rsidRPr="006C7FDC">
              <w:t xml:space="preserve">29 </w:t>
            </w:r>
            <w:proofErr w:type="spellStart"/>
            <w:r w:rsidRPr="006C7FDC">
              <w:t>Hulfish</w:t>
            </w:r>
            <w:proofErr w:type="spellEnd"/>
            <w:r w:rsidRPr="006C7FDC">
              <w:t xml:space="preserve"> Street</w:t>
            </w:r>
            <w:r>
              <w:t xml:space="preserve">, </w:t>
            </w:r>
            <w:r w:rsidRPr="006339BB">
              <w:t>Princeton, NJ 08540</w:t>
            </w:r>
          </w:p>
        </w:tc>
        <w:tc>
          <w:tcPr>
            <w:tcW w:w="775" w:type="pct"/>
          </w:tcPr>
          <w:p w14:paraId="7C13EAB6" w14:textId="4D3C77EF" w:rsidR="00945771" w:rsidRPr="00E50451" w:rsidRDefault="00945771" w:rsidP="00F04A37">
            <w:pPr>
              <w:pStyle w:val="TableText"/>
              <w:jc w:val="center"/>
            </w:pPr>
            <w:r w:rsidRPr="00BE02D3">
              <w:t>(609) 252-9680</w:t>
            </w:r>
          </w:p>
        </w:tc>
        <w:tc>
          <w:tcPr>
            <w:tcW w:w="1847" w:type="pct"/>
          </w:tcPr>
          <w:p w14:paraId="232053B6" w14:textId="7A05CF36" w:rsidR="00945771" w:rsidRPr="00C1350D" w:rsidRDefault="00945771" w:rsidP="00F04A37">
            <w:pPr>
              <w:pStyle w:val="TableText"/>
            </w:pPr>
            <w:r w:rsidRPr="0066750B">
              <w:t>https://www.mediterrarestaurant.com/</w:t>
            </w:r>
          </w:p>
        </w:tc>
        <w:tc>
          <w:tcPr>
            <w:tcW w:w="528" w:type="pct"/>
          </w:tcPr>
          <w:p w14:paraId="48919E82" w14:textId="17F6B531" w:rsidR="00945771" w:rsidRPr="00C1350D" w:rsidRDefault="00173FDD" w:rsidP="00F04A37">
            <w:pPr>
              <w:pStyle w:val="TableText"/>
            </w:pPr>
            <w:r>
              <w:t>Mediterranean</w:t>
            </w:r>
          </w:p>
        </w:tc>
      </w:tr>
      <w:tr w:rsidR="00945771" w:rsidRPr="00C1350D" w14:paraId="628F6FE0" w14:textId="77777777" w:rsidTr="00173FDD">
        <w:tc>
          <w:tcPr>
            <w:tcW w:w="699" w:type="pct"/>
          </w:tcPr>
          <w:p w14:paraId="20D487EF" w14:textId="467A93D7" w:rsidR="00945771" w:rsidRPr="00E41C73" w:rsidRDefault="00945771" w:rsidP="00F25600">
            <w:pPr>
              <w:pStyle w:val="TableText"/>
            </w:pPr>
            <w:r w:rsidRPr="002624A3">
              <w:t>Cranbury Inn</w:t>
            </w:r>
          </w:p>
        </w:tc>
        <w:tc>
          <w:tcPr>
            <w:tcW w:w="1151" w:type="pct"/>
          </w:tcPr>
          <w:p w14:paraId="146FB212" w14:textId="27C84F8A" w:rsidR="00945771" w:rsidRPr="00E50451" w:rsidRDefault="00945771" w:rsidP="00F25600">
            <w:pPr>
              <w:pStyle w:val="TableText"/>
            </w:pPr>
            <w:r w:rsidRPr="006C7FDC">
              <w:t>21 S Main St</w:t>
            </w:r>
            <w:r>
              <w:t>., Cranbury, NJ 08830</w:t>
            </w:r>
          </w:p>
        </w:tc>
        <w:tc>
          <w:tcPr>
            <w:tcW w:w="775" w:type="pct"/>
          </w:tcPr>
          <w:p w14:paraId="1C0F12A4" w14:textId="436FB7E3" w:rsidR="00945771" w:rsidRPr="00E50451" w:rsidRDefault="00945771" w:rsidP="00F04A37">
            <w:pPr>
              <w:pStyle w:val="TableText"/>
              <w:jc w:val="center"/>
            </w:pPr>
            <w:r w:rsidRPr="00BE02D3">
              <w:t>(609) 655-5595</w:t>
            </w:r>
          </w:p>
        </w:tc>
        <w:tc>
          <w:tcPr>
            <w:tcW w:w="1847" w:type="pct"/>
          </w:tcPr>
          <w:p w14:paraId="094AD69A" w14:textId="2A647500" w:rsidR="00945771" w:rsidRPr="00C1350D" w:rsidRDefault="00945771" w:rsidP="00F04A37">
            <w:pPr>
              <w:pStyle w:val="TableText"/>
            </w:pPr>
            <w:r w:rsidRPr="003038BB">
              <w:t>https://thecranburyinn.com/</w:t>
            </w:r>
          </w:p>
        </w:tc>
        <w:tc>
          <w:tcPr>
            <w:tcW w:w="528" w:type="pct"/>
          </w:tcPr>
          <w:p w14:paraId="7DB6A2C6" w14:textId="6EA6BFB1" w:rsidR="00945771" w:rsidRPr="00C1350D" w:rsidRDefault="00945771" w:rsidP="00F04A37">
            <w:pPr>
              <w:pStyle w:val="TableText"/>
            </w:pPr>
            <w:r>
              <w:t>American</w:t>
            </w:r>
          </w:p>
        </w:tc>
      </w:tr>
      <w:tr w:rsidR="00945771" w:rsidRPr="00C1350D" w14:paraId="5AC4328C" w14:textId="77777777" w:rsidTr="00173FDD">
        <w:tc>
          <w:tcPr>
            <w:tcW w:w="699" w:type="pct"/>
          </w:tcPr>
          <w:p w14:paraId="3AC93D82" w14:textId="75809D7C" w:rsidR="00945771" w:rsidRPr="002624A3" w:rsidRDefault="00945771" w:rsidP="00F25600">
            <w:pPr>
              <w:pStyle w:val="TableText"/>
            </w:pPr>
            <w:r w:rsidRPr="002624A3">
              <w:t>Eno Terra</w:t>
            </w:r>
          </w:p>
        </w:tc>
        <w:tc>
          <w:tcPr>
            <w:tcW w:w="1151" w:type="pct"/>
          </w:tcPr>
          <w:p w14:paraId="5549899B" w14:textId="6C4933F2" w:rsidR="00945771" w:rsidRPr="00E50451" w:rsidRDefault="00945771" w:rsidP="00F25600">
            <w:pPr>
              <w:pStyle w:val="TableText"/>
            </w:pPr>
            <w:r w:rsidRPr="00CA5397">
              <w:t>4484 Route 27</w:t>
            </w:r>
            <w:r>
              <w:t>, Kingston, NJ 08528</w:t>
            </w:r>
          </w:p>
        </w:tc>
        <w:tc>
          <w:tcPr>
            <w:tcW w:w="775" w:type="pct"/>
          </w:tcPr>
          <w:p w14:paraId="0130CFF0" w14:textId="24634639" w:rsidR="00945771" w:rsidRPr="00E50451" w:rsidRDefault="00945771" w:rsidP="00F04A37">
            <w:pPr>
              <w:pStyle w:val="TableText"/>
              <w:jc w:val="center"/>
            </w:pPr>
            <w:r w:rsidRPr="00B54BF3">
              <w:t>(609) 497-1777</w:t>
            </w:r>
          </w:p>
        </w:tc>
        <w:tc>
          <w:tcPr>
            <w:tcW w:w="1847" w:type="pct"/>
          </w:tcPr>
          <w:p w14:paraId="48A5C862" w14:textId="35F6EB7C" w:rsidR="00945771" w:rsidRPr="00C1350D" w:rsidRDefault="00945771" w:rsidP="00F04A37">
            <w:pPr>
              <w:pStyle w:val="TableText"/>
            </w:pPr>
            <w:r w:rsidRPr="00482AAE">
              <w:t>https://www.enoterra.com/</w:t>
            </w:r>
          </w:p>
        </w:tc>
        <w:tc>
          <w:tcPr>
            <w:tcW w:w="528" w:type="pct"/>
          </w:tcPr>
          <w:p w14:paraId="326EABDE" w14:textId="6305E7A4" w:rsidR="00945771" w:rsidRPr="00C1350D" w:rsidRDefault="00945771" w:rsidP="00F04A37">
            <w:pPr>
              <w:pStyle w:val="TableText"/>
            </w:pPr>
            <w:r>
              <w:t>Italian, gastro pub</w:t>
            </w:r>
          </w:p>
        </w:tc>
      </w:tr>
      <w:tr w:rsidR="00945771" w:rsidRPr="00C1350D" w14:paraId="6B0CBA27" w14:textId="77777777" w:rsidTr="00173FDD">
        <w:tc>
          <w:tcPr>
            <w:tcW w:w="699" w:type="pct"/>
          </w:tcPr>
          <w:p w14:paraId="4F922CE3" w14:textId="4E8A32A6" w:rsidR="00945771" w:rsidRPr="002624A3" w:rsidRDefault="00945771" w:rsidP="00F25600">
            <w:pPr>
              <w:pStyle w:val="TableText"/>
            </w:pPr>
            <w:r w:rsidRPr="003D7870">
              <w:t>Blue Point Grill</w:t>
            </w:r>
          </w:p>
        </w:tc>
        <w:tc>
          <w:tcPr>
            <w:tcW w:w="1151" w:type="pct"/>
          </w:tcPr>
          <w:p w14:paraId="35D0D98E" w14:textId="5E54BEB2" w:rsidR="00945771" w:rsidRPr="00E50451" w:rsidRDefault="00945771" w:rsidP="00F25600">
            <w:pPr>
              <w:pStyle w:val="TableText"/>
            </w:pPr>
            <w:r w:rsidRPr="00CA5397">
              <w:t>258 Nassau Street</w:t>
            </w:r>
            <w:r>
              <w:t xml:space="preserve">, </w:t>
            </w:r>
            <w:r w:rsidRPr="00244CD1">
              <w:t>Princeton, NJ 08540</w:t>
            </w:r>
          </w:p>
        </w:tc>
        <w:tc>
          <w:tcPr>
            <w:tcW w:w="775" w:type="pct"/>
          </w:tcPr>
          <w:p w14:paraId="2836F54E" w14:textId="4C06B509" w:rsidR="00945771" w:rsidRPr="00E50451" w:rsidRDefault="00945771" w:rsidP="00F04A37">
            <w:pPr>
              <w:pStyle w:val="TableText"/>
              <w:jc w:val="center"/>
            </w:pPr>
            <w:r w:rsidRPr="00B54BF3">
              <w:t>(609) 921-1211</w:t>
            </w:r>
          </w:p>
        </w:tc>
        <w:tc>
          <w:tcPr>
            <w:tcW w:w="1847" w:type="pct"/>
          </w:tcPr>
          <w:p w14:paraId="5F6D6735" w14:textId="25BB0E6C" w:rsidR="00945771" w:rsidRPr="00C1350D" w:rsidRDefault="00945771" w:rsidP="00F04A37">
            <w:pPr>
              <w:pStyle w:val="TableText"/>
            </w:pPr>
            <w:r w:rsidRPr="00496DA5">
              <w:t>https://www.bluepointgrill.com/</w:t>
            </w:r>
          </w:p>
        </w:tc>
        <w:tc>
          <w:tcPr>
            <w:tcW w:w="528" w:type="pct"/>
          </w:tcPr>
          <w:p w14:paraId="162380B1" w14:textId="2425CB85" w:rsidR="00945771" w:rsidRPr="00C1350D" w:rsidRDefault="00945771" w:rsidP="00F04A37">
            <w:pPr>
              <w:pStyle w:val="TableText"/>
            </w:pPr>
            <w:r>
              <w:t>Seafood</w:t>
            </w:r>
          </w:p>
        </w:tc>
      </w:tr>
      <w:tr w:rsidR="00945771" w:rsidRPr="00C1350D" w14:paraId="4E02ED83" w14:textId="77777777" w:rsidTr="00173FDD">
        <w:tc>
          <w:tcPr>
            <w:tcW w:w="699" w:type="pct"/>
          </w:tcPr>
          <w:p w14:paraId="7A65C9FB" w14:textId="278EA1AB" w:rsidR="00945771" w:rsidRPr="002624A3" w:rsidRDefault="00945771" w:rsidP="00F25600">
            <w:pPr>
              <w:pStyle w:val="TableText"/>
            </w:pPr>
            <w:r w:rsidRPr="00673345">
              <w:t>Elements Restaurant</w:t>
            </w:r>
          </w:p>
        </w:tc>
        <w:tc>
          <w:tcPr>
            <w:tcW w:w="1151" w:type="pct"/>
          </w:tcPr>
          <w:p w14:paraId="2E029C65" w14:textId="37CEDC77" w:rsidR="00945771" w:rsidRPr="00E50451" w:rsidRDefault="00945771" w:rsidP="00F25600">
            <w:pPr>
              <w:pStyle w:val="TableText"/>
            </w:pPr>
            <w:r w:rsidRPr="00D87EB9">
              <w:t>163 Bayard Lane</w:t>
            </w:r>
            <w:r>
              <w:t xml:space="preserve">, </w:t>
            </w:r>
            <w:r w:rsidRPr="00244CD1">
              <w:t>Princeton, NJ 08540</w:t>
            </w:r>
          </w:p>
        </w:tc>
        <w:tc>
          <w:tcPr>
            <w:tcW w:w="775" w:type="pct"/>
          </w:tcPr>
          <w:p w14:paraId="35368C0F" w14:textId="132EA638" w:rsidR="00945771" w:rsidRPr="00E50451" w:rsidRDefault="00945771" w:rsidP="00F04A37">
            <w:pPr>
              <w:pStyle w:val="TableText"/>
              <w:jc w:val="center"/>
            </w:pPr>
            <w:r w:rsidRPr="00B54BF3">
              <w:t>(609) 924-0078</w:t>
            </w:r>
          </w:p>
        </w:tc>
        <w:tc>
          <w:tcPr>
            <w:tcW w:w="1847" w:type="pct"/>
          </w:tcPr>
          <w:p w14:paraId="08A7EC3A" w14:textId="3D6CE876" w:rsidR="00945771" w:rsidRPr="00C1350D" w:rsidRDefault="00945771" w:rsidP="00F04A37">
            <w:pPr>
              <w:pStyle w:val="TableText"/>
            </w:pPr>
            <w:r w:rsidRPr="00106C95">
              <w:t>https://www.elementsprinceton.com/</w:t>
            </w:r>
          </w:p>
        </w:tc>
        <w:tc>
          <w:tcPr>
            <w:tcW w:w="528" w:type="pct"/>
          </w:tcPr>
          <w:p w14:paraId="76B9B934" w14:textId="29D49F18" w:rsidR="00945771" w:rsidRPr="00C1350D" w:rsidRDefault="00945771" w:rsidP="00F04A37">
            <w:pPr>
              <w:pStyle w:val="TableText"/>
            </w:pPr>
            <w:r>
              <w:t>American</w:t>
            </w:r>
          </w:p>
        </w:tc>
      </w:tr>
      <w:tr w:rsidR="00945771" w:rsidRPr="00C1350D" w14:paraId="2F8E31B9" w14:textId="77777777" w:rsidTr="00173FDD">
        <w:tc>
          <w:tcPr>
            <w:tcW w:w="699" w:type="pct"/>
          </w:tcPr>
          <w:p w14:paraId="762CAD1C" w14:textId="6C886E27" w:rsidR="00945771" w:rsidRPr="002624A3" w:rsidRDefault="00945771" w:rsidP="00F25600">
            <w:pPr>
              <w:pStyle w:val="TableText"/>
            </w:pPr>
            <w:r w:rsidRPr="00052FA7">
              <w:t>Witherspoon Grill</w:t>
            </w:r>
          </w:p>
        </w:tc>
        <w:tc>
          <w:tcPr>
            <w:tcW w:w="1151" w:type="pct"/>
          </w:tcPr>
          <w:p w14:paraId="2AFA0096" w14:textId="026E6053" w:rsidR="00945771" w:rsidRPr="00E50451" w:rsidRDefault="00945771" w:rsidP="00F25600">
            <w:pPr>
              <w:pStyle w:val="TableText"/>
            </w:pPr>
            <w:r w:rsidRPr="00F47685">
              <w:t>57 Witherspoon Street</w:t>
            </w:r>
            <w:r>
              <w:t xml:space="preserve">, </w:t>
            </w:r>
            <w:r w:rsidRPr="00244CD1">
              <w:t>Princeton, NJ 08540</w:t>
            </w:r>
            <w:r>
              <w:t xml:space="preserve"> </w:t>
            </w:r>
          </w:p>
        </w:tc>
        <w:tc>
          <w:tcPr>
            <w:tcW w:w="775" w:type="pct"/>
          </w:tcPr>
          <w:p w14:paraId="53F5463E" w14:textId="1DB9D935" w:rsidR="00945771" w:rsidRPr="00E50451" w:rsidRDefault="00945771" w:rsidP="00F04A37">
            <w:pPr>
              <w:pStyle w:val="TableText"/>
              <w:jc w:val="center"/>
            </w:pPr>
            <w:r w:rsidRPr="00C75DF3">
              <w:t>(609) 924-6011</w:t>
            </w:r>
          </w:p>
        </w:tc>
        <w:tc>
          <w:tcPr>
            <w:tcW w:w="1847" w:type="pct"/>
          </w:tcPr>
          <w:p w14:paraId="0394AADE" w14:textId="7E32020F" w:rsidR="00945771" w:rsidRPr="00C1350D" w:rsidRDefault="00945771" w:rsidP="00F04A37">
            <w:pPr>
              <w:pStyle w:val="TableText"/>
            </w:pPr>
            <w:r w:rsidRPr="00805320">
              <w:t>https://www.witherspoongrill.com/</w:t>
            </w:r>
          </w:p>
        </w:tc>
        <w:tc>
          <w:tcPr>
            <w:tcW w:w="528" w:type="pct"/>
          </w:tcPr>
          <w:p w14:paraId="35DE6324" w14:textId="62F47D21" w:rsidR="00945771" w:rsidRPr="00C1350D" w:rsidRDefault="00945771" w:rsidP="00F04A37">
            <w:pPr>
              <w:pStyle w:val="TableText"/>
            </w:pPr>
            <w:r>
              <w:t>Steakhouse, surf n turf</w:t>
            </w:r>
          </w:p>
        </w:tc>
      </w:tr>
      <w:tr w:rsidR="00945771" w:rsidRPr="00C1350D" w14:paraId="515C1036" w14:textId="77777777" w:rsidTr="00173FDD">
        <w:tc>
          <w:tcPr>
            <w:tcW w:w="699" w:type="pct"/>
          </w:tcPr>
          <w:p w14:paraId="56F4023A" w14:textId="0E2EE8C6" w:rsidR="00945771" w:rsidRPr="002624A3" w:rsidRDefault="00945771" w:rsidP="00F25600">
            <w:pPr>
              <w:pStyle w:val="TableText"/>
            </w:pPr>
            <w:r>
              <w:t>Agricola Eatery</w:t>
            </w:r>
          </w:p>
        </w:tc>
        <w:tc>
          <w:tcPr>
            <w:tcW w:w="1151" w:type="pct"/>
          </w:tcPr>
          <w:p w14:paraId="6A065D55" w14:textId="33343F6A" w:rsidR="00945771" w:rsidRPr="00E50451" w:rsidRDefault="00945771" w:rsidP="00F25600">
            <w:pPr>
              <w:pStyle w:val="TableText"/>
            </w:pPr>
            <w:r w:rsidRPr="00C57589">
              <w:t xml:space="preserve">11 Witherspoon </w:t>
            </w:r>
            <w:proofErr w:type="spellStart"/>
            <w:proofErr w:type="gramStart"/>
            <w:r w:rsidRPr="00C57589">
              <w:t>St,</w:t>
            </w:r>
            <w:r w:rsidRPr="00244CD1">
              <w:t>Princeton</w:t>
            </w:r>
            <w:proofErr w:type="spellEnd"/>
            <w:proofErr w:type="gramEnd"/>
            <w:r w:rsidRPr="00244CD1">
              <w:t>, NJ 08540</w:t>
            </w:r>
          </w:p>
        </w:tc>
        <w:tc>
          <w:tcPr>
            <w:tcW w:w="775" w:type="pct"/>
          </w:tcPr>
          <w:p w14:paraId="11378629" w14:textId="10BEE10F" w:rsidR="00945771" w:rsidRPr="00E50451" w:rsidRDefault="00945771" w:rsidP="00F04A37">
            <w:pPr>
              <w:pStyle w:val="TableText"/>
              <w:jc w:val="center"/>
            </w:pPr>
            <w:r w:rsidRPr="005122AF">
              <w:t>(609) 921-2798</w:t>
            </w:r>
          </w:p>
        </w:tc>
        <w:tc>
          <w:tcPr>
            <w:tcW w:w="1847" w:type="pct"/>
          </w:tcPr>
          <w:p w14:paraId="1A22852D" w14:textId="7564172A" w:rsidR="00945771" w:rsidRPr="00C1350D" w:rsidRDefault="00945771" w:rsidP="00F04A37">
            <w:pPr>
              <w:pStyle w:val="TableText"/>
            </w:pPr>
            <w:r w:rsidRPr="007466A6">
              <w:t>https://www.agricolaeatery.com/</w:t>
            </w:r>
          </w:p>
        </w:tc>
        <w:tc>
          <w:tcPr>
            <w:tcW w:w="528" w:type="pct"/>
          </w:tcPr>
          <w:p w14:paraId="0F9E9237" w14:textId="42345C5E" w:rsidR="00945771" w:rsidRPr="00C1350D" w:rsidRDefault="00945771" w:rsidP="00F04A37">
            <w:pPr>
              <w:pStyle w:val="TableText"/>
            </w:pPr>
            <w:r>
              <w:t>Modern farm-to-table</w:t>
            </w:r>
          </w:p>
        </w:tc>
      </w:tr>
      <w:tr w:rsidR="00945771" w:rsidRPr="00C1350D" w14:paraId="611471E8" w14:textId="77777777" w:rsidTr="00173FDD">
        <w:tc>
          <w:tcPr>
            <w:tcW w:w="699" w:type="pct"/>
          </w:tcPr>
          <w:p w14:paraId="188B04B5" w14:textId="234E9B9F" w:rsidR="00945771" w:rsidRPr="002624A3" w:rsidRDefault="00945771" w:rsidP="00F25600">
            <w:pPr>
              <w:pStyle w:val="TableText"/>
            </w:pPr>
            <w:r>
              <w:t>Meeting House</w:t>
            </w:r>
          </w:p>
        </w:tc>
        <w:tc>
          <w:tcPr>
            <w:tcW w:w="1151" w:type="pct"/>
          </w:tcPr>
          <w:p w14:paraId="28404702" w14:textId="06B4038C" w:rsidR="00945771" w:rsidRPr="00E50451" w:rsidRDefault="00945771" w:rsidP="00F25600">
            <w:pPr>
              <w:pStyle w:val="TableText"/>
            </w:pPr>
            <w:r w:rsidRPr="005122AF">
              <w:t xml:space="preserve">277 Witherspoon </w:t>
            </w:r>
            <w:proofErr w:type="spellStart"/>
            <w:proofErr w:type="gramStart"/>
            <w:r w:rsidRPr="005122AF">
              <w:t>St,</w:t>
            </w:r>
            <w:r w:rsidRPr="00244CD1">
              <w:t>Princeton</w:t>
            </w:r>
            <w:proofErr w:type="spellEnd"/>
            <w:proofErr w:type="gramEnd"/>
            <w:r w:rsidRPr="00244CD1">
              <w:t>, NJ 08540</w:t>
            </w:r>
          </w:p>
        </w:tc>
        <w:tc>
          <w:tcPr>
            <w:tcW w:w="775" w:type="pct"/>
          </w:tcPr>
          <w:p w14:paraId="44F0D47E" w14:textId="226EEBDA" w:rsidR="00945771" w:rsidRPr="00E50451" w:rsidRDefault="00945771" w:rsidP="00F04A37">
            <w:pPr>
              <w:pStyle w:val="TableText"/>
              <w:jc w:val="center"/>
            </w:pPr>
            <w:r w:rsidRPr="00AF4DF7">
              <w:t>(609) 436-7891</w:t>
            </w:r>
          </w:p>
        </w:tc>
        <w:tc>
          <w:tcPr>
            <w:tcW w:w="1847" w:type="pct"/>
          </w:tcPr>
          <w:p w14:paraId="6614CB86" w14:textId="06CF9AC4" w:rsidR="00945771" w:rsidRPr="00C1350D" w:rsidRDefault="00945771" w:rsidP="00F04A37">
            <w:pPr>
              <w:pStyle w:val="TableText"/>
            </w:pPr>
            <w:r w:rsidRPr="008F2F4F">
              <w:t>https://www.meetinghouseprinceton.com/</w:t>
            </w:r>
          </w:p>
        </w:tc>
        <w:tc>
          <w:tcPr>
            <w:tcW w:w="528" w:type="pct"/>
          </w:tcPr>
          <w:p w14:paraId="5274ACC2" w14:textId="2FB032C2" w:rsidR="00945771" w:rsidRPr="00C1350D" w:rsidRDefault="00945771" w:rsidP="00F04A37">
            <w:pPr>
              <w:pStyle w:val="TableText"/>
            </w:pPr>
            <w:r>
              <w:t>American, emphasis on seasonal ingredients</w:t>
            </w:r>
          </w:p>
        </w:tc>
      </w:tr>
      <w:tr w:rsidR="00945771" w:rsidRPr="00C1350D" w14:paraId="0FD5BCBA" w14:textId="77777777" w:rsidTr="00173FDD">
        <w:tc>
          <w:tcPr>
            <w:tcW w:w="699" w:type="pct"/>
          </w:tcPr>
          <w:p w14:paraId="701C22CF" w14:textId="5EBC8638" w:rsidR="00945771" w:rsidRDefault="00945771" w:rsidP="00F25600">
            <w:pPr>
              <w:pStyle w:val="TableText"/>
            </w:pPr>
            <w:r w:rsidRPr="004F2B01">
              <w:t>Historic Rocky Hill Inn &amp; Tavern</w:t>
            </w:r>
          </w:p>
        </w:tc>
        <w:tc>
          <w:tcPr>
            <w:tcW w:w="1151" w:type="pct"/>
          </w:tcPr>
          <w:p w14:paraId="027054D7" w14:textId="081352E9" w:rsidR="00945771" w:rsidRPr="00E50451" w:rsidRDefault="00945771" w:rsidP="00F25600">
            <w:pPr>
              <w:pStyle w:val="TableText"/>
            </w:pPr>
            <w:r>
              <w:t>137 Washington Ave, Rocky Hill, NJ 08553</w:t>
            </w:r>
          </w:p>
        </w:tc>
        <w:tc>
          <w:tcPr>
            <w:tcW w:w="775" w:type="pct"/>
          </w:tcPr>
          <w:p w14:paraId="2A73767A" w14:textId="00035D5D" w:rsidR="00945771" w:rsidRPr="00E50451" w:rsidRDefault="00945771" w:rsidP="00F04A37">
            <w:pPr>
              <w:pStyle w:val="TableText"/>
              <w:jc w:val="center"/>
            </w:pPr>
            <w:r w:rsidRPr="00945771">
              <w:t>(609) 683-8930</w:t>
            </w:r>
          </w:p>
        </w:tc>
        <w:tc>
          <w:tcPr>
            <w:tcW w:w="1847" w:type="pct"/>
          </w:tcPr>
          <w:p w14:paraId="2A94ECE8" w14:textId="5D8B7D6A" w:rsidR="00945771" w:rsidRPr="00C1350D" w:rsidRDefault="00945771" w:rsidP="00F04A37">
            <w:pPr>
              <w:pStyle w:val="TableText"/>
            </w:pPr>
            <w:r w:rsidRPr="005016C9">
              <w:t>https://rockyhilltavern.com/</w:t>
            </w:r>
          </w:p>
        </w:tc>
        <w:tc>
          <w:tcPr>
            <w:tcW w:w="528" w:type="pct"/>
          </w:tcPr>
          <w:p w14:paraId="00491C77" w14:textId="2282D166" w:rsidR="00945771" w:rsidRPr="00C1350D" w:rsidRDefault="00945771" w:rsidP="00F04A37">
            <w:pPr>
              <w:pStyle w:val="TableText"/>
            </w:pPr>
            <w:r>
              <w:t>Gastropub, American</w:t>
            </w:r>
          </w:p>
        </w:tc>
      </w:tr>
      <w:tr w:rsidR="00945771" w:rsidRPr="00C1350D" w14:paraId="7F87C673" w14:textId="77777777" w:rsidTr="00173FDD">
        <w:tc>
          <w:tcPr>
            <w:tcW w:w="699" w:type="pct"/>
          </w:tcPr>
          <w:p w14:paraId="6F012396" w14:textId="7195C100" w:rsidR="00945771" w:rsidRDefault="00945771" w:rsidP="00F25600">
            <w:pPr>
              <w:pStyle w:val="TableText"/>
            </w:pPr>
            <w:r>
              <w:t>One53 Restaurant Bar</w:t>
            </w:r>
          </w:p>
        </w:tc>
        <w:tc>
          <w:tcPr>
            <w:tcW w:w="1151" w:type="pct"/>
          </w:tcPr>
          <w:p w14:paraId="19BF2974" w14:textId="095A9B81" w:rsidR="00945771" w:rsidRPr="00E50451" w:rsidRDefault="00945771" w:rsidP="00F25600">
            <w:pPr>
              <w:pStyle w:val="TableText"/>
            </w:pPr>
            <w:r>
              <w:t>153 Washington Ave., Rocky Hill NJ 08553</w:t>
            </w:r>
          </w:p>
        </w:tc>
        <w:tc>
          <w:tcPr>
            <w:tcW w:w="775" w:type="pct"/>
          </w:tcPr>
          <w:p w14:paraId="55A619A3" w14:textId="18C2CC59" w:rsidR="00945771" w:rsidRPr="00E50451" w:rsidRDefault="00945771" w:rsidP="00F04A37">
            <w:pPr>
              <w:pStyle w:val="TableText"/>
              <w:jc w:val="center"/>
            </w:pPr>
            <w:r w:rsidRPr="00ED60F3">
              <w:t>(609) 921-0153</w:t>
            </w:r>
          </w:p>
        </w:tc>
        <w:tc>
          <w:tcPr>
            <w:tcW w:w="1847" w:type="pct"/>
          </w:tcPr>
          <w:p w14:paraId="60325B87" w14:textId="32B3F39F" w:rsidR="00945771" w:rsidRPr="00C1350D" w:rsidRDefault="00945771" w:rsidP="00F04A37">
            <w:pPr>
              <w:pStyle w:val="TableText"/>
            </w:pPr>
            <w:r w:rsidRPr="005016C9">
              <w:t>https://www.one53nj.com/</w:t>
            </w:r>
          </w:p>
        </w:tc>
        <w:tc>
          <w:tcPr>
            <w:tcW w:w="528" w:type="pct"/>
          </w:tcPr>
          <w:p w14:paraId="7BDA44A1" w14:textId="2B6E4546" w:rsidR="00945771" w:rsidRPr="00C1350D" w:rsidRDefault="00945771" w:rsidP="00F04A37">
            <w:pPr>
              <w:pStyle w:val="TableText"/>
            </w:pPr>
            <w:r>
              <w:t>American bistro, farm fresh</w:t>
            </w:r>
          </w:p>
        </w:tc>
      </w:tr>
      <w:tr w:rsidR="00945771" w:rsidRPr="00C1350D" w14:paraId="1E28CB43" w14:textId="77777777" w:rsidTr="00173FD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99" w:type="pct"/>
          </w:tcPr>
          <w:p w14:paraId="1C466712" w14:textId="71C3F56B" w:rsidR="00945771" w:rsidRPr="001B3195" w:rsidRDefault="00945771" w:rsidP="00F25600">
            <w:pPr>
              <w:pStyle w:val="TableText"/>
            </w:pPr>
          </w:p>
        </w:tc>
        <w:tc>
          <w:tcPr>
            <w:tcW w:w="1151" w:type="pct"/>
          </w:tcPr>
          <w:p w14:paraId="53ECD895" w14:textId="47CE8711" w:rsidR="00945771" w:rsidRPr="001B3195" w:rsidRDefault="00945771" w:rsidP="00F25600">
            <w:pPr>
              <w:pStyle w:val="TableText"/>
            </w:pPr>
          </w:p>
        </w:tc>
        <w:tc>
          <w:tcPr>
            <w:tcW w:w="775" w:type="pct"/>
          </w:tcPr>
          <w:p w14:paraId="403DAB10" w14:textId="580B627F" w:rsidR="00945771" w:rsidRPr="00465C19" w:rsidRDefault="00945771" w:rsidP="00F25600">
            <w:pPr>
              <w:pStyle w:val="TableText"/>
              <w:jc w:val="right"/>
            </w:pPr>
          </w:p>
        </w:tc>
        <w:tc>
          <w:tcPr>
            <w:tcW w:w="1847" w:type="pct"/>
          </w:tcPr>
          <w:p w14:paraId="18D863F9" w14:textId="77777777" w:rsidR="00945771" w:rsidRPr="00C1350D" w:rsidRDefault="00945771" w:rsidP="00F25600">
            <w:pPr>
              <w:pStyle w:val="TableText"/>
              <w:jc w:val="right"/>
            </w:pPr>
          </w:p>
        </w:tc>
        <w:tc>
          <w:tcPr>
            <w:tcW w:w="528" w:type="pct"/>
          </w:tcPr>
          <w:p w14:paraId="0CB8873C" w14:textId="77777777" w:rsidR="00945771" w:rsidRPr="00C1350D" w:rsidRDefault="00945771" w:rsidP="00F25600">
            <w:pPr>
              <w:pStyle w:val="TableText"/>
              <w:jc w:val="right"/>
            </w:pPr>
          </w:p>
        </w:tc>
      </w:tr>
    </w:tbl>
    <w:p w14:paraId="6FCE2C6D" w14:textId="77777777" w:rsidR="008D6AD8" w:rsidRDefault="008D6AD8" w:rsidP="000C18BD"/>
    <w:p w14:paraId="7DD5B016" w14:textId="77777777" w:rsidR="000C18BD" w:rsidRDefault="000C18BD" w:rsidP="000C18BD">
      <w:pPr>
        <w:tabs>
          <w:tab w:val="left" w:pos="2225"/>
        </w:tabs>
      </w:pPr>
    </w:p>
    <w:p w14:paraId="0704CF63" w14:textId="77777777" w:rsidR="001D7BEC" w:rsidRPr="00C1350D" w:rsidRDefault="001D7BEC">
      <w:pPr>
        <w:spacing w:after="160" w:line="259" w:lineRule="auto"/>
        <w:sectPr w:rsidR="001D7BEC" w:rsidRPr="00C1350D" w:rsidSect="009F0C0B">
          <w:headerReference w:type="default" r:id="rId17"/>
          <w:footerReference w:type="default" r:id="rId18"/>
          <w:headerReference w:type="first" r:id="rId19"/>
          <w:footerReference w:type="first" r:id="rId20"/>
          <w:pgSz w:w="12240" w:h="15840" w:code="1"/>
          <w:pgMar w:top="1440" w:right="864" w:bottom="1152" w:left="1440" w:header="561" w:footer="731" w:gutter="0"/>
          <w:cols w:space="720"/>
          <w:titlePg/>
          <w:docGrid w:linePitch="360"/>
        </w:sectPr>
      </w:pPr>
    </w:p>
    <w:p w14:paraId="5E94CA87" w14:textId="2CF30334" w:rsidR="0024578B" w:rsidRDefault="00057377" w:rsidP="00010F90">
      <w:pPr>
        <w:pStyle w:val="TextonBack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Siemens </w:t>
      </w:r>
      <w:r w:rsidR="00B7147B">
        <w:rPr>
          <w:rFonts w:asciiTheme="majorHAnsi" w:hAnsiTheme="majorHAnsi"/>
        </w:rPr>
        <w:t xml:space="preserve">Foundational </w:t>
      </w:r>
      <w:r>
        <w:rPr>
          <w:rFonts w:asciiTheme="majorHAnsi" w:hAnsiTheme="majorHAnsi"/>
        </w:rPr>
        <w:t>Technology</w:t>
      </w:r>
    </w:p>
    <w:p w14:paraId="41A07918" w14:textId="6C55C334" w:rsidR="00014BF2" w:rsidRDefault="00014BF2" w:rsidP="00010F90">
      <w:pPr>
        <w:pStyle w:val="TextonBack"/>
        <w:rPr>
          <w:rFonts w:asciiTheme="majorHAnsi" w:hAnsiTheme="majorHAnsi"/>
        </w:rPr>
      </w:pPr>
      <w:r>
        <w:rPr>
          <w:rFonts w:asciiTheme="majorHAnsi" w:hAnsiTheme="majorHAnsi"/>
        </w:rPr>
        <w:t>755 College Road East</w:t>
      </w:r>
    </w:p>
    <w:p w14:paraId="652163A2" w14:textId="1B187B0B" w:rsidR="00014BF2" w:rsidRPr="00FD12D6" w:rsidRDefault="00014BF2" w:rsidP="00010F90">
      <w:pPr>
        <w:pStyle w:val="TextonBack"/>
        <w:rPr>
          <w:rFonts w:asciiTheme="majorHAnsi" w:hAnsiTheme="majorHAnsi"/>
        </w:rPr>
      </w:pPr>
      <w:r>
        <w:rPr>
          <w:rFonts w:asciiTheme="majorHAnsi" w:hAnsiTheme="majorHAnsi"/>
        </w:rPr>
        <w:t>Princeton, NJ 08540</w:t>
      </w:r>
    </w:p>
    <w:p w14:paraId="0D2A746A" w14:textId="77777777" w:rsidR="00010F90" w:rsidRPr="00946C30" w:rsidRDefault="00010F90" w:rsidP="00010F90">
      <w:pPr>
        <w:pStyle w:val="TextonBack"/>
      </w:pPr>
    </w:p>
    <w:p w14:paraId="70A91B93" w14:textId="1535101E" w:rsidR="004869DB" w:rsidRPr="00946C30" w:rsidRDefault="004869DB" w:rsidP="00010F90">
      <w:pPr>
        <w:pStyle w:val="TextonBack"/>
      </w:pPr>
    </w:p>
    <w:sectPr w:rsidR="004869DB" w:rsidRPr="00946C30" w:rsidSect="009F0C0B">
      <w:headerReference w:type="first" r:id="rId21"/>
      <w:footerReference w:type="first" r:id="rId22"/>
      <w:pgSz w:w="12240" w:h="15840" w:code="1"/>
      <w:pgMar w:top="851" w:right="850" w:bottom="1138" w:left="1411" w:header="561" w:footer="7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EC7BF" w14:textId="77777777" w:rsidR="00836BD7" w:rsidRDefault="00836BD7" w:rsidP="00DE3EDC">
      <w:r>
        <w:separator/>
      </w:r>
    </w:p>
  </w:endnote>
  <w:endnote w:type="continuationSeparator" w:id="0">
    <w:p w14:paraId="022ABC1B" w14:textId="77777777" w:rsidR="00836BD7" w:rsidRDefault="00836BD7" w:rsidP="00DE3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emens Sans">
    <w:panose1 w:val="00000000000000000000"/>
    <w:charset w:val="00"/>
    <w:family w:val="auto"/>
    <w:pitch w:val="variable"/>
    <w:sig w:usb0="A00002FF" w:usb1="0000207B" w:usb2="00000000" w:usb3="00000000" w:csb0="0000019F" w:csb1="00000000"/>
  </w:font>
  <w:font w:name="Siemens Sans Black">
    <w:panose1 w:val="00000000000000000000"/>
    <w:charset w:val="00"/>
    <w:family w:val="auto"/>
    <w:pitch w:val="variable"/>
    <w:sig w:usb0="A00002FF" w:usb1="0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0508" w14:textId="2F27CBF9" w:rsidR="00825155" w:rsidRPr="00224888" w:rsidRDefault="00427F92" w:rsidP="003608DE">
    <w:pPr>
      <w:pStyle w:val="Footer"/>
      <w:tabs>
        <w:tab w:val="clear" w:pos="3828"/>
      </w:tabs>
      <w:rPr>
        <w:color w:val="auto"/>
      </w:rPr>
    </w:pPr>
    <w:r w:rsidRPr="00427F92">
      <w:t>Restricted | © Siemens 20</w:t>
    </w:r>
    <w:r w:rsidR="008A7A23">
      <w:t>23</w:t>
    </w:r>
    <w:r w:rsidR="00224888">
      <w:t xml:space="preserve">   </w:t>
    </w:r>
    <w:r w:rsidR="00825155" w:rsidRPr="00224888">
      <w:rPr>
        <w:rStyle w:val="Pagnum"/>
      </w:rPr>
      <w:fldChar w:fldCharType="begin"/>
    </w:r>
    <w:r w:rsidR="00825155" w:rsidRPr="00224888">
      <w:rPr>
        <w:rStyle w:val="Pagnum"/>
      </w:rPr>
      <w:instrText xml:space="preserve"> PAGE  \* Arabic  \* MERGEFORMAT </w:instrText>
    </w:r>
    <w:r w:rsidR="00825155" w:rsidRPr="00224888">
      <w:rPr>
        <w:rStyle w:val="Pagnum"/>
      </w:rPr>
      <w:fldChar w:fldCharType="separate"/>
    </w:r>
    <w:r w:rsidR="00825155" w:rsidRPr="00224888">
      <w:rPr>
        <w:rStyle w:val="Pagnum"/>
      </w:rPr>
      <w:t>1</w:t>
    </w:r>
    <w:r w:rsidR="00825155" w:rsidRPr="00224888">
      <w:rPr>
        <w:rStyle w:val="Pagnum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AEFF2" w14:textId="77777777" w:rsidR="009E7C69" w:rsidRDefault="009E7C69" w:rsidP="0024578B">
    <w:pPr>
      <w:pStyle w:val="TitleFooter"/>
    </w:pPr>
  </w:p>
  <w:p w14:paraId="1093D9E7" w14:textId="77777777" w:rsidR="00C40071" w:rsidRDefault="00C40071" w:rsidP="0024578B">
    <w:pPr>
      <w:pStyle w:val="TitleFooter"/>
    </w:pPr>
  </w:p>
  <w:p w14:paraId="131B353C" w14:textId="77777777" w:rsidR="00C40071" w:rsidRDefault="00C40071" w:rsidP="0024578B">
    <w:pPr>
      <w:pStyle w:val="TitleFooter"/>
    </w:pPr>
  </w:p>
  <w:p w14:paraId="15D5E8C2" w14:textId="77777777" w:rsidR="00BE2D74" w:rsidRDefault="00291C9B" w:rsidP="0024578B">
    <w:pPr>
      <w:pStyle w:val="TitleFooter"/>
    </w:pPr>
    <w:r w:rsidRPr="00503A6B">
      <w:rPr>
        <w:noProof/>
      </w:rPr>
      <w:drawing>
        <wp:inline distT="0" distB="0" distL="0" distR="0" wp14:anchorId="6FFE922C" wp14:editId="143A9860">
          <wp:extent cx="1620000" cy="257122"/>
          <wp:effectExtent l="0" t="0" r="0" b="0"/>
          <wp:docPr id="6" name="Siemens Logo">
            <a:extLst xmlns:a="http://schemas.openxmlformats.org/drawingml/2006/main">
              <a:ext uri="{FF2B5EF4-FFF2-40B4-BE49-F238E27FC236}">
                <a16:creationId xmlns:a16="http://schemas.microsoft.com/office/drawing/2014/main" id="{9A561178-96D2-407A-94C5-91A37401F65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emens Logo">
                    <a:extLst>
                      <a:ext uri="{FF2B5EF4-FFF2-40B4-BE49-F238E27FC236}">
                        <a16:creationId xmlns:a16="http://schemas.microsoft.com/office/drawing/2014/main" id="{9A561178-96D2-407A-94C5-91A37401F65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620000" cy="2571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E6BFC" w14:textId="77777777" w:rsidR="001D7BEC" w:rsidRDefault="001D7BEC" w:rsidP="0024578B">
    <w:pPr>
      <w:pStyle w:val="Titl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E8034" w14:textId="77777777" w:rsidR="00836BD7" w:rsidRDefault="00836BD7" w:rsidP="00DE3EDC">
      <w:r>
        <w:separator/>
      </w:r>
    </w:p>
  </w:footnote>
  <w:footnote w:type="continuationSeparator" w:id="0">
    <w:p w14:paraId="0FB4EDAE" w14:textId="77777777" w:rsidR="00836BD7" w:rsidRDefault="00836BD7" w:rsidP="00DE3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0B9D" w14:textId="574D6988" w:rsidR="00DE3EDC" w:rsidRPr="00825155" w:rsidRDefault="007E5290" w:rsidP="00825155">
    <w:pPr>
      <w:pStyle w:val="Header"/>
      <w:jc w:val="right"/>
    </w:pPr>
    <w:r>
      <w:t>Blatchford</w:t>
    </w:r>
    <w:r w:rsidR="00427F92" w:rsidRPr="00427F92">
      <w:t xml:space="preserve"> | </w:t>
    </w:r>
    <w:r w:rsidR="008A7A23">
      <w:t>FOA</w:t>
    </w:r>
    <w:r w:rsidR="00427F92" w:rsidRPr="00427F92">
      <w:t xml:space="preserve"> | </w:t>
    </w:r>
    <w:r w:rsidR="008A7A23">
      <w:t>2023-06-01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8883B" w14:textId="77777777" w:rsidR="002C4604" w:rsidRDefault="00BC53DF" w:rsidP="00BE2D74">
    <w:pPr>
      <w:pStyle w:val="Header"/>
      <w:tabs>
        <w:tab w:val="clear" w:pos="4536"/>
        <w:tab w:val="clear" w:pos="9072"/>
        <w:tab w:val="left" w:pos="54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215" behindDoc="1" locked="1" layoutInCell="1" allowOverlap="1" wp14:anchorId="4679DDEA" wp14:editId="4C433220">
              <wp:simplePos x="0" y="0"/>
              <wp:positionH relativeFrom="page">
                <wp:posOffset>-19050</wp:posOffset>
              </wp:positionH>
              <wp:positionV relativeFrom="page">
                <wp:posOffset>-19050</wp:posOffset>
              </wp:positionV>
              <wp:extent cx="8315325" cy="10799445"/>
              <wp:effectExtent l="0" t="0" r="9525" b="1905"/>
              <wp:wrapNone/>
              <wp:docPr id="2" name="Rechteck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5325" cy="10799445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9F2FEF" id="Rechteck 2" o:spid="_x0000_s1026" style="position:absolute;margin-left:-1.5pt;margin-top:-1.5pt;width:654.75pt;height:850.35pt;z-index:-25165926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" fillcolor="#000028 [3215]" stroked="f" strokeweight="1pt">
              <w10:wrap anchorx="page" anchory="page"/>
              <w10:anchorlock/>
            </v:rect>
          </w:pict>
        </mc:Fallback>
      </mc:AlternateContent>
    </w:r>
    <w:r w:rsidR="00E7627C">
      <w:rPr>
        <w:noProof/>
      </w:rPr>
      <w:drawing>
        <wp:anchor distT="0" distB="0" distL="114300" distR="114300" simplePos="0" relativeHeight="251658240" behindDoc="1" locked="1" layoutInCell="1" allowOverlap="1" wp14:anchorId="48E6C07A" wp14:editId="5772F3C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15600" cy="3960000"/>
          <wp:effectExtent l="0" t="0" r="0" b="254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Stein enthält.&#10;&#10;Automatisch generierte Beschreibung"/>
                  <pic:cNvPicPr/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7815600" cy="396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8EBB8" w14:textId="77777777" w:rsidR="001D7BEC" w:rsidRDefault="00BC53DF" w:rsidP="00BE2D74">
    <w:pPr>
      <w:pStyle w:val="Header"/>
      <w:tabs>
        <w:tab w:val="clear" w:pos="4536"/>
        <w:tab w:val="clear" w:pos="9072"/>
        <w:tab w:val="left" w:pos="54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6190" behindDoc="1" locked="1" layoutInCell="1" allowOverlap="1" wp14:anchorId="26F44E0E" wp14:editId="056324E3">
              <wp:simplePos x="0" y="0"/>
              <wp:positionH relativeFrom="page">
                <wp:posOffset>-28575</wp:posOffset>
              </wp:positionH>
              <wp:positionV relativeFrom="page">
                <wp:posOffset>-28575</wp:posOffset>
              </wp:positionV>
              <wp:extent cx="8315325" cy="10799445"/>
              <wp:effectExtent l="0" t="0" r="9525" b="1905"/>
              <wp:wrapNone/>
              <wp:docPr id="3" name="Rechteck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5325" cy="10799445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6B8E00" id="Rechteck 3" o:spid="_x0000_s1026" style="position:absolute;margin-left:-2.25pt;margin-top:-2.25pt;width:654.75pt;height:850.35pt;z-index:-2516602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" fillcolor="#000028 [3215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7A1E"/>
    <w:multiLevelType w:val="hybridMultilevel"/>
    <w:tmpl w:val="A93609D0"/>
    <w:lvl w:ilvl="0" w:tplc="B11E5D66">
      <w:start w:val="1"/>
      <w:numFmt w:val="decimal"/>
      <w:pStyle w:val="Numbers"/>
      <w:lvlText w:val="%1."/>
      <w:lvlJc w:val="left"/>
      <w:pPr>
        <w:ind w:left="227" w:hanging="22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35985"/>
    <w:multiLevelType w:val="multilevel"/>
    <w:tmpl w:val="2EF24032"/>
    <w:lvl w:ilvl="0">
      <w:start w:val="1"/>
      <w:numFmt w:val="bullet"/>
      <w:lvlText w:val="●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●"/>
      <w:lvlJc w:val="left"/>
      <w:pPr>
        <w:ind w:left="453" w:hanging="226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●"/>
      <w:lvlJc w:val="left"/>
      <w:pPr>
        <w:ind w:left="680" w:hanging="227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●"/>
      <w:lvlJc w:val="left"/>
      <w:pPr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●"/>
      <w:lvlJc w:val="left"/>
      <w:pPr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1587" w:hanging="226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1814" w:hanging="227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D807688"/>
    <w:multiLevelType w:val="hybridMultilevel"/>
    <w:tmpl w:val="35EC0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C1396"/>
    <w:multiLevelType w:val="hybridMultilevel"/>
    <w:tmpl w:val="01AC8D80"/>
    <w:lvl w:ilvl="0" w:tplc="F50C65C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E30529A"/>
    <w:multiLevelType w:val="multilevel"/>
    <w:tmpl w:val="B2E6A472"/>
    <w:lvl w:ilvl="0">
      <w:start w:val="1"/>
      <w:numFmt w:val="bullet"/>
      <w:pStyle w:val="ListParagraph"/>
      <w:lvlText w:val="•"/>
      <w:lvlJc w:val="left"/>
      <w:pPr>
        <w:ind w:left="227" w:hanging="227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454" w:hanging="227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680" w:hanging="226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907" w:hanging="227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907"/>
        </w:tabs>
        <w:ind w:left="1134" w:hanging="227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1134"/>
        </w:tabs>
        <w:ind w:left="1361" w:hanging="227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1361"/>
        </w:tabs>
        <w:ind w:left="1588" w:hanging="227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1644"/>
        </w:tabs>
        <w:ind w:left="1814" w:hanging="226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2041" w:hanging="227"/>
      </w:pPr>
      <w:rPr>
        <w:rFonts w:ascii="Arial" w:hAnsi="Arial" w:hint="default"/>
      </w:rPr>
    </w:lvl>
  </w:abstractNum>
  <w:abstractNum w:abstractNumId="5" w15:restartNumberingAfterBreak="0">
    <w:nsid w:val="51C252C7"/>
    <w:multiLevelType w:val="hybridMultilevel"/>
    <w:tmpl w:val="A4886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0124AD"/>
    <w:multiLevelType w:val="multilevel"/>
    <w:tmpl w:val="9DC620B8"/>
    <w:lvl w:ilvl="0">
      <w:start w:val="1"/>
      <w:numFmt w:val="bullet"/>
      <w:pStyle w:val="TableBullets"/>
      <w:lvlText w:val="•"/>
      <w:lvlJc w:val="left"/>
      <w:pPr>
        <w:ind w:left="227" w:hanging="17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97" w:hanging="17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67" w:hanging="17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737" w:hanging="17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907" w:hanging="17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1077" w:hanging="17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247" w:hanging="17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1418" w:hanging="171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1588" w:hanging="170"/>
      </w:pPr>
      <w:rPr>
        <w:rFonts w:ascii="Arial" w:hAnsi="Arial" w:hint="default"/>
      </w:rPr>
    </w:lvl>
  </w:abstractNum>
  <w:abstractNum w:abstractNumId="7" w15:restartNumberingAfterBreak="0">
    <w:nsid w:val="5C6838E3"/>
    <w:multiLevelType w:val="hybridMultilevel"/>
    <w:tmpl w:val="D7AC83A2"/>
    <w:lvl w:ilvl="0" w:tplc="2A26516A">
      <w:start w:val="1"/>
      <w:numFmt w:val="decimal"/>
      <w:pStyle w:val="TableNumbers"/>
      <w:lvlText w:val="%1."/>
      <w:lvlJc w:val="left"/>
      <w:pPr>
        <w:ind w:left="227" w:hanging="17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97" w:hanging="360"/>
      </w:pPr>
    </w:lvl>
    <w:lvl w:ilvl="2" w:tplc="0407001B" w:tentative="1">
      <w:start w:val="1"/>
      <w:numFmt w:val="lowerRoman"/>
      <w:lvlText w:val="%3."/>
      <w:lvlJc w:val="right"/>
      <w:pPr>
        <w:ind w:left="2217" w:hanging="180"/>
      </w:pPr>
    </w:lvl>
    <w:lvl w:ilvl="3" w:tplc="0407000F" w:tentative="1">
      <w:start w:val="1"/>
      <w:numFmt w:val="decimal"/>
      <w:lvlText w:val="%4."/>
      <w:lvlJc w:val="left"/>
      <w:pPr>
        <w:ind w:left="2937" w:hanging="360"/>
      </w:pPr>
    </w:lvl>
    <w:lvl w:ilvl="4" w:tplc="04070019" w:tentative="1">
      <w:start w:val="1"/>
      <w:numFmt w:val="lowerLetter"/>
      <w:lvlText w:val="%5."/>
      <w:lvlJc w:val="left"/>
      <w:pPr>
        <w:ind w:left="3657" w:hanging="360"/>
      </w:pPr>
    </w:lvl>
    <w:lvl w:ilvl="5" w:tplc="0407001B" w:tentative="1">
      <w:start w:val="1"/>
      <w:numFmt w:val="lowerRoman"/>
      <w:lvlText w:val="%6."/>
      <w:lvlJc w:val="right"/>
      <w:pPr>
        <w:ind w:left="4377" w:hanging="180"/>
      </w:pPr>
    </w:lvl>
    <w:lvl w:ilvl="6" w:tplc="0407000F" w:tentative="1">
      <w:start w:val="1"/>
      <w:numFmt w:val="decimal"/>
      <w:lvlText w:val="%7."/>
      <w:lvlJc w:val="left"/>
      <w:pPr>
        <w:ind w:left="5097" w:hanging="360"/>
      </w:pPr>
    </w:lvl>
    <w:lvl w:ilvl="7" w:tplc="04070019" w:tentative="1">
      <w:start w:val="1"/>
      <w:numFmt w:val="lowerLetter"/>
      <w:lvlText w:val="%8."/>
      <w:lvlJc w:val="left"/>
      <w:pPr>
        <w:ind w:left="5817" w:hanging="360"/>
      </w:pPr>
    </w:lvl>
    <w:lvl w:ilvl="8" w:tplc="0407001B" w:tentative="1">
      <w:start w:val="1"/>
      <w:numFmt w:val="lowerRoman"/>
      <w:lvlText w:val="%9."/>
      <w:lvlJc w:val="right"/>
      <w:pPr>
        <w:ind w:left="6537" w:hanging="180"/>
      </w:pPr>
    </w:lvl>
  </w:abstractNum>
  <w:num w:numId="1" w16cid:durableId="637492873">
    <w:abstractNumId w:val="3"/>
  </w:num>
  <w:num w:numId="2" w16cid:durableId="1757554720">
    <w:abstractNumId w:val="4"/>
  </w:num>
  <w:num w:numId="3" w16cid:durableId="932053369">
    <w:abstractNumId w:val="1"/>
  </w:num>
  <w:num w:numId="4" w16cid:durableId="1537431627">
    <w:abstractNumId w:val="6"/>
  </w:num>
  <w:num w:numId="5" w16cid:durableId="980689944">
    <w:abstractNumId w:val="0"/>
  </w:num>
  <w:num w:numId="6" w16cid:durableId="1944922616">
    <w:abstractNumId w:val="7"/>
  </w:num>
  <w:num w:numId="7" w16cid:durableId="207035692">
    <w:abstractNumId w:val="5"/>
  </w:num>
  <w:num w:numId="8" w16cid:durableId="1257247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CD"/>
    <w:rsid w:val="00000C90"/>
    <w:rsid w:val="00007C94"/>
    <w:rsid w:val="00010F90"/>
    <w:rsid w:val="0001135F"/>
    <w:rsid w:val="00014BF2"/>
    <w:rsid w:val="00025B79"/>
    <w:rsid w:val="0003508D"/>
    <w:rsid w:val="00052FA7"/>
    <w:rsid w:val="0005317A"/>
    <w:rsid w:val="00057377"/>
    <w:rsid w:val="00061017"/>
    <w:rsid w:val="00065211"/>
    <w:rsid w:val="00071A44"/>
    <w:rsid w:val="00085CBC"/>
    <w:rsid w:val="00091C4C"/>
    <w:rsid w:val="000A4464"/>
    <w:rsid w:val="000B0D6E"/>
    <w:rsid w:val="000C14B1"/>
    <w:rsid w:val="000C18BD"/>
    <w:rsid w:val="000E4CA9"/>
    <w:rsid w:val="000E5C72"/>
    <w:rsid w:val="000F5AD1"/>
    <w:rsid w:val="00100619"/>
    <w:rsid w:val="00102D9D"/>
    <w:rsid w:val="00106C95"/>
    <w:rsid w:val="001244EC"/>
    <w:rsid w:val="00127DDE"/>
    <w:rsid w:val="00137721"/>
    <w:rsid w:val="00143109"/>
    <w:rsid w:val="0016231E"/>
    <w:rsid w:val="00164804"/>
    <w:rsid w:val="00170A00"/>
    <w:rsid w:val="00173FDD"/>
    <w:rsid w:val="00175AE7"/>
    <w:rsid w:val="00185AA9"/>
    <w:rsid w:val="00192EAF"/>
    <w:rsid w:val="00194A9E"/>
    <w:rsid w:val="001A7939"/>
    <w:rsid w:val="001B139D"/>
    <w:rsid w:val="001B3195"/>
    <w:rsid w:val="001B75FA"/>
    <w:rsid w:val="001D7BEC"/>
    <w:rsid w:val="001F536A"/>
    <w:rsid w:val="00221B79"/>
    <w:rsid w:val="002223CD"/>
    <w:rsid w:val="00224888"/>
    <w:rsid w:val="00227AEB"/>
    <w:rsid w:val="002315FC"/>
    <w:rsid w:val="00244CD1"/>
    <w:rsid w:val="0024578B"/>
    <w:rsid w:val="002624A3"/>
    <w:rsid w:val="00276445"/>
    <w:rsid w:val="00281DB6"/>
    <w:rsid w:val="002832AA"/>
    <w:rsid w:val="002839D4"/>
    <w:rsid w:val="00291C9B"/>
    <w:rsid w:val="00295320"/>
    <w:rsid w:val="00297674"/>
    <w:rsid w:val="002A0192"/>
    <w:rsid w:val="002A37E7"/>
    <w:rsid w:val="002A6B6F"/>
    <w:rsid w:val="002B00E5"/>
    <w:rsid w:val="002B27F2"/>
    <w:rsid w:val="002C41E5"/>
    <w:rsid w:val="002C4604"/>
    <w:rsid w:val="002E1FAF"/>
    <w:rsid w:val="002E327C"/>
    <w:rsid w:val="002E3B6C"/>
    <w:rsid w:val="00300D44"/>
    <w:rsid w:val="003038BB"/>
    <w:rsid w:val="0030529B"/>
    <w:rsid w:val="00323796"/>
    <w:rsid w:val="00326E86"/>
    <w:rsid w:val="00335ACD"/>
    <w:rsid w:val="00335C23"/>
    <w:rsid w:val="00353115"/>
    <w:rsid w:val="003608DE"/>
    <w:rsid w:val="00373D4C"/>
    <w:rsid w:val="003748B5"/>
    <w:rsid w:val="00377597"/>
    <w:rsid w:val="0037786A"/>
    <w:rsid w:val="0038173C"/>
    <w:rsid w:val="00384C4C"/>
    <w:rsid w:val="003D06CE"/>
    <w:rsid w:val="003D7870"/>
    <w:rsid w:val="0041208D"/>
    <w:rsid w:val="00424916"/>
    <w:rsid w:val="00427F92"/>
    <w:rsid w:val="00442027"/>
    <w:rsid w:val="00451312"/>
    <w:rsid w:val="00465C19"/>
    <w:rsid w:val="0047112D"/>
    <w:rsid w:val="00473579"/>
    <w:rsid w:val="00482875"/>
    <w:rsid w:val="00482AAE"/>
    <w:rsid w:val="004856F7"/>
    <w:rsid w:val="004869DB"/>
    <w:rsid w:val="004938EB"/>
    <w:rsid w:val="00496DA5"/>
    <w:rsid w:val="004A4958"/>
    <w:rsid w:val="004C11EC"/>
    <w:rsid w:val="004C45D5"/>
    <w:rsid w:val="004C5BEA"/>
    <w:rsid w:val="004C7AA8"/>
    <w:rsid w:val="004D4348"/>
    <w:rsid w:val="004F2B01"/>
    <w:rsid w:val="004F6F2B"/>
    <w:rsid w:val="005016C9"/>
    <w:rsid w:val="005122AF"/>
    <w:rsid w:val="0052630B"/>
    <w:rsid w:val="00527BFC"/>
    <w:rsid w:val="00533920"/>
    <w:rsid w:val="00552281"/>
    <w:rsid w:val="00560C71"/>
    <w:rsid w:val="0057463D"/>
    <w:rsid w:val="005836C2"/>
    <w:rsid w:val="00584746"/>
    <w:rsid w:val="00590E88"/>
    <w:rsid w:val="005C11D5"/>
    <w:rsid w:val="005D0616"/>
    <w:rsid w:val="005D3CE7"/>
    <w:rsid w:val="005E05F8"/>
    <w:rsid w:val="005E3E92"/>
    <w:rsid w:val="00601774"/>
    <w:rsid w:val="0060520D"/>
    <w:rsid w:val="006122E3"/>
    <w:rsid w:val="00617CD2"/>
    <w:rsid w:val="00631020"/>
    <w:rsid w:val="006339BB"/>
    <w:rsid w:val="00634114"/>
    <w:rsid w:val="006571E7"/>
    <w:rsid w:val="00657322"/>
    <w:rsid w:val="006650CE"/>
    <w:rsid w:val="0066750B"/>
    <w:rsid w:val="00673345"/>
    <w:rsid w:val="0067402E"/>
    <w:rsid w:val="00696B5A"/>
    <w:rsid w:val="006C000F"/>
    <w:rsid w:val="006C7AF6"/>
    <w:rsid w:val="006C7FDC"/>
    <w:rsid w:val="006D15DA"/>
    <w:rsid w:val="006D3242"/>
    <w:rsid w:val="006D3EA3"/>
    <w:rsid w:val="006E1A80"/>
    <w:rsid w:val="007109E8"/>
    <w:rsid w:val="00721FD8"/>
    <w:rsid w:val="0073045C"/>
    <w:rsid w:val="007334BD"/>
    <w:rsid w:val="007466A6"/>
    <w:rsid w:val="0075170A"/>
    <w:rsid w:val="007855C4"/>
    <w:rsid w:val="0079306C"/>
    <w:rsid w:val="00793E33"/>
    <w:rsid w:val="007A25D1"/>
    <w:rsid w:val="007A5B77"/>
    <w:rsid w:val="007A7538"/>
    <w:rsid w:val="007B2F72"/>
    <w:rsid w:val="007D0953"/>
    <w:rsid w:val="007D5111"/>
    <w:rsid w:val="007D74A4"/>
    <w:rsid w:val="007E36B4"/>
    <w:rsid w:val="007E5290"/>
    <w:rsid w:val="007F7C8F"/>
    <w:rsid w:val="00801A65"/>
    <w:rsid w:val="00805320"/>
    <w:rsid w:val="00825155"/>
    <w:rsid w:val="00836BD7"/>
    <w:rsid w:val="008451F8"/>
    <w:rsid w:val="008569E1"/>
    <w:rsid w:val="0087050B"/>
    <w:rsid w:val="00871F91"/>
    <w:rsid w:val="00877393"/>
    <w:rsid w:val="00877406"/>
    <w:rsid w:val="00881265"/>
    <w:rsid w:val="008A07C6"/>
    <w:rsid w:val="008A09FE"/>
    <w:rsid w:val="008A72B0"/>
    <w:rsid w:val="008A780C"/>
    <w:rsid w:val="008A7A23"/>
    <w:rsid w:val="008B3D1A"/>
    <w:rsid w:val="008C0DED"/>
    <w:rsid w:val="008D6AD8"/>
    <w:rsid w:val="008D74DC"/>
    <w:rsid w:val="008F2F4F"/>
    <w:rsid w:val="008F305C"/>
    <w:rsid w:val="009067FE"/>
    <w:rsid w:val="00920701"/>
    <w:rsid w:val="009319D3"/>
    <w:rsid w:val="00931BEA"/>
    <w:rsid w:val="00934963"/>
    <w:rsid w:val="00945771"/>
    <w:rsid w:val="00946C30"/>
    <w:rsid w:val="00952391"/>
    <w:rsid w:val="00970F05"/>
    <w:rsid w:val="00983F40"/>
    <w:rsid w:val="009933B2"/>
    <w:rsid w:val="00995593"/>
    <w:rsid w:val="009A1765"/>
    <w:rsid w:val="009B0DF9"/>
    <w:rsid w:val="009B1158"/>
    <w:rsid w:val="009C2B5C"/>
    <w:rsid w:val="009C4EED"/>
    <w:rsid w:val="009D6A13"/>
    <w:rsid w:val="009D7CFD"/>
    <w:rsid w:val="009E1189"/>
    <w:rsid w:val="009E7C69"/>
    <w:rsid w:val="009F0C0B"/>
    <w:rsid w:val="00A003A9"/>
    <w:rsid w:val="00A128AF"/>
    <w:rsid w:val="00A131E5"/>
    <w:rsid w:val="00A165FB"/>
    <w:rsid w:val="00A43DE2"/>
    <w:rsid w:val="00A4624F"/>
    <w:rsid w:val="00A51758"/>
    <w:rsid w:val="00A52F8E"/>
    <w:rsid w:val="00A57248"/>
    <w:rsid w:val="00A708C9"/>
    <w:rsid w:val="00A71E54"/>
    <w:rsid w:val="00A74EEE"/>
    <w:rsid w:val="00AA14E6"/>
    <w:rsid w:val="00AA30EF"/>
    <w:rsid w:val="00AA4A12"/>
    <w:rsid w:val="00AA76D4"/>
    <w:rsid w:val="00AC44D2"/>
    <w:rsid w:val="00AD1FC9"/>
    <w:rsid w:val="00AF3212"/>
    <w:rsid w:val="00AF4DF7"/>
    <w:rsid w:val="00B0185B"/>
    <w:rsid w:val="00B10E97"/>
    <w:rsid w:val="00B13F66"/>
    <w:rsid w:val="00B17716"/>
    <w:rsid w:val="00B30FA4"/>
    <w:rsid w:val="00B46007"/>
    <w:rsid w:val="00B539BD"/>
    <w:rsid w:val="00B54BF3"/>
    <w:rsid w:val="00B7147B"/>
    <w:rsid w:val="00B71CBD"/>
    <w:rsid w:val="00B95B00"/>
    <w:rsid w:val="00BA28C6"/>
    <w:rsid w:val="00BC53DF"/>
    <w:rsid w:val="00BC7194"/>
    <w:rsid w:val="00BD21B1"/>
    <w:rsid w:val="00BD3EAE"/>
    <w:rsid w:val="00BD6DAF"/>
    <w:rsid w:val="00BE02D3"/>
    <w:rsid w:val="00BE2D74"/>
    <w:rsid w:val="00BE2FD8"/>
    <w:rsid w:val="00BE604D"/>
    <w:rsid w:val="00BE633B"/>
    <w:rsid w:val="00C01DD1"/>
    <w:rsid w:val="00C13322"/>
    <w:rsid w:val="00C1350D"/>
    <w:rsid w:val="00C151DB"/>
    <w:rsid w:val="00C1576A"/>
    <w:rsid w:val="00C40071"/>
    <w:rsid w:val="00C43B36"/>
    <w:rsid w:val="00C45D2D"/>
    <w:rsid w:val="00C57589"/>
    <w:rsid w:val="00C72761"/>
    <w:rsid w:val="00C75DF3"/>
    <w:rsid w:val="00C80F04"/>
    <w:rsid w:val="00C854FF"/>
    <w:rsid w:val="00C96D5B"/>
    <w:rsid w:val="00CA5397"/>
    <w:rsid w:val="00CB56C4"/>
    <w:rsid w:val="00CB6218"/>
    <w:rsid w:val="00CB7C70"/>
    <w:rsid w:val="00CD432C"/>
    <w:rsid w:val="00CD601C"/>
    <w:rsid w:val="00CE6D9E"/>
    <w:rsid w:val="00CF117E"/>
    <w:rsid w:val="00CF1FCA"/>
    <w:rsid w:val="00D03C18"/>
    <w:rsid w:val="00D07D62"/>
    <w:rsid w:val="00D11C30"/>
    <w:rsid w:val="00D16580"/>
    <w:rsid w:val="00D37C9C"/>
    <w:rsid w:val="00D461C1"/>
    <w:rsid w:val="00D517C7"/>
    <w:rsid w:val="00D632E3"/>
    <w:rsid w:val="00D742BE"/>
    <w:rsid w:val="00D87EB9"/>
    <w:rsid w:val="00D92ED8"/>
    <w:rsid w:val="00DC408D"/>
    <w:rsid w:val="00DE1F4A"/>
    <w:rsid w:val="00DE3EDC"/>
    <w:rsid w:val="00E0014B"/>
    <w:rsid w:val="00E13033"/>
    <w:rsid w:val="00E21A6D"/>
    <w:rsid w:val="00E260DF"/>
    <w:rsid w:val="00E41C73"/>
    <w:rsid w:val="00E45AA9"/>
    <w:rsid w:val="00E46863"/>
    <w:rsid w:val="00E50451"/>
    <w:rsid w:val="00E54F0B"/>
    <w:rsid w:val="00E63025"/>
    <w:rsid w:val="00E71861"/>
    <w:rsid w:val="00E75F4C"/>
    <w:rsid w:val="00E7627C"/>
    <w:rsid w:val="00E82E58"/>
    <w:rsid w:val="00EA0D54"/>
    <w:rsid w:val="00EA320C"/>
    <w:rsid w:val="00EB2C05"/>
    <w:rsid w:val="00ED60F3"/>
    <w:rsid w:val="00F016A0"/>
    <w:rsid w:val="00F03559"/>
    <w:rsid w:val="00F04A37"/>
    <w:rsid w:val="00F14D71"/>
    <w:rsid w:val="00F258C3"/>
    <w:rsid w:val="00F34C3E"/>
    <w:rsid w:val="00F4016D"/>
    <w:rsid w:val="00F47685"/>
    <w:rsid w:val="00F6150F"/>
    <w:rsid w:val="00F6269C"/>
    <w:rsid w:val="00F67C0F"/>
    <w:rsid w:val="00F75CB4"/>
    <w:rsid w:val="00F7753B"/>
    <w:rsid w:val="00F8319C"/>
    <w:rsid w:val="00F90538"/>
    <w:rsid w:val="00FB3988"/>
    <w:rsid w:val="00FC769F"/>
    <w:rsid w:val="00FD12D6"/>
    <w:rsid w:val="00FD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977B9"/>
  <w15:chartTrackingRefBased/>
  <w15:docId w15:val="{6D620481-7DA0-4598-8964-704C771B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qFormat/>
    <w:rsid w:val="00F75CB4"/>
    <w:pPr>
      <w:spacing w:after="0" w:line="324" w:lineRule="auto"/>
    </w:pPr>
    <w:rPr>
      <w:sz w:val="18"/>
      <w:lang w:val="en-US"/>
    </w:rPr>
  </w:style>
  <w:style w:type="paragraph" w:styleId="Heading1">
    <w:name w:val="heading 1"/>
    <w:aliases w:val="Headline 1"/>
    <w:next w:val="Normal"/>
    <w:link w:val="Heading1Char"/>
    <w:uiPriority w:val="9"/>
    <w:qFormat/>
    <w:rsid w:val="004A4958"/>
    <w:pPr>
      <w:keepNext/>
      <w:keepLines/>
      <w:pBdr>
        <w:left w:val="single" w:sz="36" w:space="12" w:color="00D7A0" w:themeColor="accent2"/>
      </w:pBdr>
      <w:spacing w:after="0" w:line="264" w:lineRule="auto"/>
      <w:ind w:left="369"/>
      <w:outlineLvl w:val="0"/>
    </w:pPr>
    <w:rPr>
      <w:rFonts w:asciiTheme="majorHAnsi" w:eastAsiaTheme="majorEastAsia" w:hAnsiTheme="majorHAnsi" w:cstheme="majorBidi"/>
      <w:sz w:val="60"/>
      <w:szCs w:val="60"/>
      <w:lang w:val="en-US"/>
    </w:rPr>
  </w:style>
  <w:style w:type="paragraph" w:styleId="Heading2">
    <w:name w:val="heading 2"/>
    <w:aliases w:val="Headline 2"/>
    <w:next w:val="Normal"/>
    <w:link w:val="Heading2Char"/>
    <w:uiPriority w:val="9"/>
    <w:unhideWhenUsed/>
    <w:qFormat/>
    <w:rsid w:val="005D0616"/>
    <w:pPr>
      <w:spacing w:after="360" w:line="240" w:lineRule="auto"/>
      <w:outlineLvl w:val="1"/>
    </w:pPr>
    <w:rPr>
      <w:rFonts w:asciiTheme="majorHAnsi" w:hAnsiTheme="majorHAnsi"/>
      <w:sz w:val="44"/>
      <w:szCs w:val="44"/>
      <w:lang w:val="en-US"/>
    </w:rPr>
  </w:style>
  <w:style w:type="paragraph" w:styleId="Heading3">
    <w:name w:val="heading 3"/>
    <w:aliases w:val="Headline 3"/>
    <w:next w:val="Normal"/>
    <w:link w:val="Heading3Char"/>
    <w:uiPriority w:val="9"/>
    <w:unhideWhenUsed/>
    <w:qFormat/>
    <w:rsid w:val="009A1765"/>
    <w:pPr>
      <w:spacing w:after="360"/>
      <w:outlineLvl w:val="2"/>
    </w:pPr>
    <w:rPr>
      <w:rFonts w:asciiTheme="majorHAnsi" w:hAnsiTheme="majorHAnsi"/>
      <w:sz w:val="36"/>
      <w:szCs w:val="36"/>
      <w:lang w:val="en-US"/>
    </w:rPr>
  </w:style>
  <w:style w:type="paragraph" w:styleId="Heading4">
    <w:name w:val="heading 4"/>
    <w:aliases w:val="Headline 4"/>
    <w:next w:val="Normal"/>
    <w:link w:val="Heading4Char"/>
    <w:uiPriority w:val="9"/>
    <w:unhideWhenUsed/>
    <w:rsid w:val="009A1765"/>
    <w:pPr>
      <w:spacing w:after="360"/>
      <w:outlineLvl w:val="3"/>
    </w:pPr>
    <w:rPr>
      <w:rFonts w:asciiTheme="majorHAnsi" w:hAnsiTheme="majorHAnsi"/>
      <w:sz w:val="26"/>
      <w:szCs w:val="26"/>
      <w:lang w:val="en-US"/>
    </w:rPr>
  </w:style>
  <w:style w:type="paragraph" w:styleId="Heading5">
    <w:name w:val="heading 5"/>
    <w:aliases w:val="Headline 5"/>
    <w:next w:val="Normal"/>
    <w:link w:val="Heading5Char"/>
    <w:uiPriority w:val="9"/>
    <w:unhideWhenUsed/>
    <w:rsid w:val="00E63025"/>
    <w:pPr>
      <w:spacing w:before="240" w:after="0" w:line="324" w:lineRule="auto"/>
      <w:outlineLvl w:val="4"/>
    </w:pPr>
    <w:rPr>
      <w:rFonts w:asciiTheme="majorHAnsi" w:hAnsiTheme="majorHAnsi"/>
      <w:sz w:val="18"/>
      <w:szCs w:val="18"/>
      <w:lang w:val="en-US"/>
    </w:rPr>
  </w:style>
  <w:style w:type="paragraph" w:styleId="Heading6">
    <w:name w:val="heading 6"/>
    <w:aliases w:val="Headline 6"/>
    <w:next w:val="Normal"/>
    <w:link w:val="Heading6Char"/>
    <w:uiPriority w:val="9"/>
    <w:unhideWhenUsed/>
    <w:rsid w:val="00E63025"/>
    <w:pPr>
      <w:spacing w:before="160" w:after="0" w:line="324" w:lineRule="auto"/>
      <w:outlineLvl w:val="5"/>
    </w:pPr>
    <w:rPr>
      <w:rFonts w:asciiTheme="majorHAnsi" w:hAnsiTheme="majorHAnsi"/>
      <w:color w:val="00AF8E"/>
      <w:sz w:val="18"/>
      <w:szCs w:val="18"/>
      <w:lang w:val="en-US"/>
    </w:rPr>
  </w:style>
  <w:style w:type="paragraph" w:styleId="Heading7">
    <w:name w:val="heading 7"/>
    <w:aliases w:val="Headline 7"/>
    <w:next w:val="Normal"/>
    <w:link w:val="Heading7Char"/>
    <w:uiPriority w:val="9"/>
    <w:unhideWhenUsed/>
    <w:rsid w:val="00E63025"/>
    <w:pPr>
      <w:spacing w:before="160" w:after="0" w:line="324" w:lineRule="auto"/>
      <w:outlineLvl w:val="6"/>
    </w:pPr>
    <w:rPr>
      <w:rFonts w:asciiTheme="majorHAnsi" w:hAnsiTheme="majorHAnsi"/>
      <w:sz w:val="18"/>
      <w:szCs w:val="18"/>
      <w:lang w:val="en-US"/>
    </w:rPr>
  </w:style>
  <w:style w:type="paragraph" w:styleId="Heading8">
    <w:name w:val="heading 8"/>
    <w:aliases w:val="Headline 8"/>
    <w:next w:val="Normal"/>
    <w:link w:val="Heading8Char"/>
    <w:uiPriority w:val="9"/>
    <w:unhideWhenUsed/>
    <w:rsid w:val="00E63025"/>
    <w:pPr>
      <w:spacing w:before="160" w:after="0" w:line="324" w:lineRule="auto"/>
      <w:outlineLvl w:val="7"/>
    </w:pPr>
    <w:rPr>
      <w:rFonts w:asciiTheme="majorHAnsi" w:hAnsiTheme="majorHAnsi"/>
      <w:sz w:val="18"/>
      <w:szCs w:val="18"/>
      <w:lang w:val="en-US"/>
    </w:rPr>
  </w:style>
  <w:style w:type="paragraph" w:styleId="Heading9">
    <w:name w:val="heading 9"/>
    <w:aliases w:val="Headline 9"/>
    <w:next w:val="Normal"/>
    <w:link w:val="Heading9Char"/>
    <w:uiPriority w:val="9"/>
    <w:unhideWhenUsed/>
    <w:rsid w:val="00E63025"/>
    <w:pPr>
      <w:spacing w:before="160" w:after="0" w:line="324" w:lineRule="auto"/>
      <w:outlineLvl w:val="8"/>
    </w:pPr>
    <w:rPr>
      <w:rFonts w:asciiTheme="majorHAnsi" w:hAnsiTheme="majorHAnsi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line 1 Char"/>
    <w:basedOn w:val="DefaultParagraphFont"/>
    <w:link w:val="Heading1"/>
    <w:uiPriority w:val="9"/>
    <w:rsid w:val="004A4958"/>
    <w:rPr>
      <w:rFonts w:asciiTheme="majorHAnsi" w:eastAsiaTheme="majorEastAsia" w:hAnsiTheme="majorHAnsi" w:cstheme="majorBidi"/>
      <w:sz w:val="60"/>
      <w:szCs w:val="60"/>
      <w:lang w:val="en-US"/>
    </w:rPr>
  </w:style>
  <w:style w:type="paragraph" w:customStyle="1" w:styleId="Topline">
    <w:name w:val="Topline"/>
    <w:next w:val="Heading1"/>
    <w:qFormat/>
    <w:rsid w:val="0087050B"/>
    <w:pPr>
      <w:pBdr>
        <w:left w:val="single" w:sz="36" w:space="12" w:color="00D7A0" w:themeColor="accent2"/>
      </w:pBdr>
      <w:spacing w:after="120" w:line="264" w:lineRule="auto"/>
      <w:ind w:left="369"/>
    </w:pPr>
    <w:rPr>
      <w:rFonts w:asciiTheme="majorHAnsi" w:hAnsiTheme="majorHAnsi"/>
      <w:caps/>
      <w:sz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43B36"/>
    <w:pPr>
      <w:tabs>
        <w:tab w:val="center" w:pos="4536"/>
        <w:tab w:val="right" w:pos="9072"/>
      </w:tabs>
      <w:spacing w:line="240" w:lineRule="auto"/>
    </w:pPr>
    <w:rPr>
      <w:color w:val="66667E"/>
    </w:rPr>
  </w:style>
  <w:style w:type="character" w:customStyle="1" w:styleId="HeaderChar">
    <w:name w:val="Header Char"/>
    <w:basedOn w:val="DefaultParagraphFont"/>
    <w:link w:val="Header"/>
    <w:uiPriority w:val="99"/>
    <w:rsid w:val="00C43B36"/>
    <w:rPr>
      <w:color w:val="66667E"/>
      <w:sz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A1765"/>
    <w:pPr>
      <w:tabs>
        <w:tab w:val="left" w:pos="3828"/>
      </w:tabs>
      <w:spacing w:line="240" w:lineRule="auto"/>
      <w:jc w:val="right"/>
    </w:pPr>
    <w:rPr>
      <w:color w:val="66667E"/>
    </w:rPr>
  </w:style>
  <w:style w:type="character" w:customStyle="1" w:styleId="FooterChar">
    <w:name w:val="Footer Char"/>
    <w:basedOn w:val="DefaultParagraphFont"/>
    <w:link w:val="Footer"/>
    <w:uiPriority w:val="99"/>
    <w:rsid w:val="009A1765"/>
    <w:rPr>
      <w:color w:val="66667E"/>
      <w:sz w:val="18"/>
      <w:lang w:val="en-US"/>
    </w:rPr>
  </w:style>
  <w:style w:type="character" w:customStyle="1" w:styleId="Heading2Char">
    <w:name w:val="Heading 2 Char"/>
    <w:aliases w:val="Headline 2 Char"/>
    <w:basedOn w:val="DefaultParagraphFont"/>
    <w:link w:val="Heading2"/>
    <w:uiPriority w:val="9"/>
    <w:rsid w:val="005D0616"/>
    <w:rPr>
      <w:rFonts w:asciiTheme="majorHAnsi" w:hAnsiTheme="majorHAnsi"/>
      <w:sz w:val="44"/>
      <w:szCs w:val="44"/>
      <w:lang w:val="en-US"/>
    </w:rPr>
  </w:style>
  <w:style w:type="paragraph" w:styleId="Subtitle">
    <w:name w:val="Subtitle"/>
    <w:basedOn w:val="Topline"/>
    <w:next w:val="Normal"/>
    <w:link w:val="SubtitleChar"/>
    <w:uiPriority w:val="11"/>
    <w:semiHidden/>
    <w:qFormat/>
    <w:rsid w:val="0024578B"/>
    <w:pPr>
      <w:pBdr>
        <w:left w:val="single" w:sz="48" w:space="12" w:color="00D7A0" w:themeColor="accent2"/>
      </w:pBdr>
      <w:ind w:left="-3119"/>
    </w:pPr>
    <w:rPr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A4958"/>
    <w:rPr>
      <w:rFonts w:asciiTheme="majorHAnsi" w:hAnsiTheme="majorHAnsi"/>
      <w:caps/>
      <w:sz w:val="26"/>
      <w:szCs w:val="26"/>
      <w:lang w:val="fr-FR"/>
    </w:rPr>
  </w:style>
  <w:style w:type="paragraph" w:styleId="Title">
    <w:name w:val="Title"/>
    <w:aliases w:val="Title Cover"/>
    <w:next w:val="Normal"/>
    <w:link w:val="TitleChar"/>
    <w:uiPriority w:val="10"/>
    <w:qFormat/>
    <w:rsid w:val="00BC53DF"/>
    <w:pPr>
      <w:pBdr>
        <w:left w:val="single" w:sz="48" w:space="12" w:color="00D7A0" w:themeColor="accent2"/>
      </w:pBdr>
      <w:spacing w:after="0" w:line="264" w:lineRule="auto"/>
      <w:ind w:left="369"/>
    </w:pPr>
    <w:rPr>
      <w:rFonts w:eastAsiaTheme="majorEastAsia" w:cstheme="majorBidi"/>
      <w:color w:val="FFFFFF" w:themeColor="background1"/>
      <w:sz w:val="92"/>
      <w:szCs w:val="92"/>
      <w:lang w:val="en-US"/>
    </w:rPr>
  </w:style>
  <w:style w:type="character" w:customStyle="1" w:styleId="TitleChar">
    <w:name w:val="Title Char"/>
    <w:aliases w:val="Title Cover Char"/>
    <w:basedOn w:val="DefaultParagraphFont"/>
    <w:link w:val="Title"/>
    <w:uiPriority w:val="10"/>
    <w:rsid w:val="00BC53DF"/>
    <w:rPr>
      <w:rFonts w:eastAsiaTheme="majorEastAsia" w:cstheme="majorBidi"/>
      <w:color w:val="FFFFFF" w:themeColor="background1"/>
      <w:sz w:val="92"/>
      <w:szCs w:val="92"/>
      <w:lang w:val="en-US"/>
    </w:rPr>
  </w:style>
  <w:style w:type="paragraph" w:customStyle="1" w:styleId="TitleSubline">
    <w:name w:val="Title Subline"/>
    <w:rsid w:val="00BC53DF"/>
    <w:pPr>
      <w:spacing w:before="360" w:line="276" w:lineRule="auto"/>
    </w:pPr>
    <w:rPr>
      <w:color w:val="FFFFFF" w:themeColor="background1"/>
      <w:sz w:val="26"/>
      <w:szCs w:val="26"/>
      <w:lang w:val="en-US"/>
    </w:rPr>
  </w:style>
  <w:style w:type="paragraph" w:customStyle="1" w:styleId="TitleFooter">
    <w:name w:val="Title Footer"/>
    <w:basedOn w:val="Footer"/>
    <w:rsid w:val="009A1765"/>
    <w:pPr>
      <w:jc w:val="left"/>
    </w:pPr>
  </w:style>
  <w:style w:type="character" w:customStyle="1" w:styleId="Pagnum">
    <w:name w:val="Pagnum"/>
    <w:uiPriority w:val="1"/>
    <w:rsid w:val="009A1765"/>
    <w:rPr>
      <w:b/>
      <w:noProof w:val="0"/>
      <w:color w:val="auto"/>
      <w:lang w:val="en-US"/>
    </w:rPr>
  </w:style>
  <w:style w:type="table" w:styleId="TableGrid">
    <w:name w:val="Table Grid"/>
    <w:basedOn w:val="TableNormal"/>
    <w:uiPriority w:val="39"/>
    <w:rsid w:val="000E5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emens">
    <w:name w:val="Siemens"/>
    <w:basedOn w:val="TableNormal"/>
    <w:uiPriority w:val="99"/>
    <w:rsid w:val="008A09FE"/>
    <w:pPr>
      <w:spacing w:after="0" w:line="240" w:lineRule="auto"/>
    </w:pPr>
    <w:rPr>
      <w:sz w:val="15"/>
    </w:rPr>
    <w:tblPr>
      <w:tblBorders>
        <w:insideH w:val="single" w:sz="4" w:space="0" w:color="auto"/>
      </w:tblBorders>
      <w:tblCellMar>
        <w:top w:w="85" w:type="dxa"/>
        <w:left w:w="0" w:type="dxa"/>
        <w:bottom w:w="85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Theme="majorHAnsi" w:hAnsiTheme="majorHAnsi"/>
        <w:sz w:val="15"/>
      </w:rPr>
      <w:tblPr/>
      <w:tcPr>
        <w:tcBorders>
          <w:bottom w:val="single" w:sz="8" w:space="0" w:color="auto"/>
        </w:tcBorders>
      </w:tcPr>
    </w:tblStylePr>
    <w:tblStylePr w:type="lastRow">
      <w:rPr>
        <w:rFonts w:asciiTheme="majorHAnsi" w:hAnsiTheme="majorHAnsi"/>
        <w:sz w:val="15"/>
      </w:rPr>
    </w:tblStylePr>
  </w:style>
  <w:style w:type="paragraph" w:styleId="TOCHeading">
    <w:name w:val="TOC Heading"/>
    <w:aliases w:val="TOC Headline"/>
    <w:basedOn w:val="Heading1"/>
    <w:next w:val="Normal"/>
    <w:uiPriority w:val="39"/>
    <w:unhideWhenUsed/>
    <w:rsid w:val="00BE633B"/>
    <w:pPr>
      <w:pBdr>
        <w:left w:val="none" w:sz="0" w:space="0" w:color="auto"/>
      </w:pBdr>
      <w:spacing w:after="720"/>
      <w:ind w:left="0"/>
      <w:outlineLvl w:val="9"/>
    </w:pPr>
  </w:style>
  <w:style w:type="paragraph" w:styleId="TOC1">
    <w:name w:val="toc 1"/>
    <w:aliases w:val="TOC Level 1"/>
    <w:basedOn w:val="Normal"/>
    <w:next w:val="Normal"/>
    <w:autoRedefine/>
    <w:uiPriority w:val="39"/>
    <w:unhideWhenUsed/>
    <w:rsid w:val="00FD12D6"/>
    <w:pPr>
      <w:tabs>
        <w:tab w:val="right" w:pos="9639"/>
      </w:tabs>
      <w:spacing w:before="240" w:after="100"/>
    </w:pPr>
    <w:rPr>
      <w:rFonts w:asciiTheme="majorHAnsi" w:hAnsiTheme="majorHAnsi"/>
    </w:rPr>
  </w:style>
  <w:style w:type="paragraph" w:styleId="TOC2">
    <w:name w:val="toc 2"/>
    <w:aliases w:val="TOC Level 2"/>
    <w:basedOn w:val="Normal"/>
    <w:next w:val="Normal"/>
    <w:autoRedefine/>
    <w:uiPriority w:val="39"/>
    <w:unhideWhenUsed/>
    <w:rsid w:val="009A1765"/>
    <w:pPr>
      <w:tabs>
        <w:tab w:val="right" w:pos="963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C80F04"/>
    <w:rPr>
      <w:color w:val="00BEDC"/>
      <w:u w:val="single"/>
    </w:rPr>
  </w:style>
  <w:style w:type="paragraph" w:customStyle="1" w:styleId="TextonBack">
    <w:name w:val="Text on Back"/>
    <w:rsid w:val="009A1765"/>
    <w:pPr>
      <w:spacing w:after="0" w:line="264" w:lineRule="auto"/>
    </w:pPr>
    <w:rPr>
      <w:color w:val="FFFFFF" w:themeColor="background1"/>
      <w:sz w:val="15"/>
      <w:szCs w:val="15"/>
      <w:lang w:val="en-US"/>
    </w:rPr>
  </w:style>
  <w:style w:type="character" w:customStyle="1" w:styleId="Heading3Char">
    <w:name w:val="Heading 3 Char"/>
    <w:aliases w:val="Headline 3 Char"/>
    <w:basedOn w:val="DefaultParagraphFont"/>
    <w:link w:val="Heading3"/>
    <w:uiPriority w:val="9"/>
    <w:rsid w:val="009A1765"/>
    <w:rPr>
      <w:rFonts w:asciiTheme="majorHAnsi" w:hAnsiTheme="majorHAnsi"/>
      <w:sz w:val="36"/>
      <w:szCs w:val="36"/>
      <w:lang w:val="en-US"/>
    </w:rPr>
  </w:style>
  <w:style w:type="paragraph" w:styleId="TOC3">
    <w:name w:val="toc 3"/>
    <w:aliases w:val="TOC Level 3"/>
    <w:basedOn w:val="Normal"/>
    <w:next w:val="Normal"/>
    <w:autoRedefine/>
    <w:uiPriority w:val="39"/>
    <w:unhideWhenUsed/>
    <w:rsid w:val="00FD12D6"/>
    <w:pPr>
      <w:tabs>
        <w:tab w:val="right" w:pos="9639"/>
      </w:tabs>
      <w:spacing w:after="100"/>
      <w:ind w:left="360"/>
    </w:pPr>
  </w:style>
  <w:style w:type="paragraph" w:styleId="ListParagraph">
    <w:name w:val="List Paragraph"/>
    <w:aliases w:val="Bullets"/>
    <w:basedOn w:val="Normal"/>
    <w:uiPriority w:val="34"/>
    <w:qFormat/>
    <w:rsid w:val="009E7C69"/>
    <w:pPr>
      <w:numPr>
        <w:numId w:val="2"/>
      </w:numPr>
      <w:spacing w:after="120"/>
      <w:contextualSpacing/>
    </w:pPr>
  </w:style>
  <w:style w:type="paragraph" w:customStyle="1" w:styleId="Subline">
    <w:name w:val="Subline"/>
    <w:qFormat/>
    <w:rsid w:val="00427F92"/>
    <w:pPr>
      <w:spacing w:after="600" w:line="276" w:lineRule="auto"/>
    </w:pPr>
    <w:rPr>
      <w:sz w:val="26"/>
      <w:szCs w:val="26"/>
      <w:lang w:val="en-US"/>
    </w:rPr>
  </w:style>
  <w:style w:type="character" w:customStyle="1" w:styleId="Heading4Char">
    <w:name w:val="Heading 4 Char"/>
    <w:aliases w:val="Headline 4 Char"/>
    <w:basedOn w:val="DefaultParagraphFont"/>
    <w:link w:val="Heading4"/>
    <w:uiPriority w:val="9"/>
    <w:rsid w:val="009A1765"/>
    <w:rPr>
      <w:rFonts w:asciiTheme="majorHAnsi" w:hAnsiTheme="majorHAnsi"/>
      <w:sz w:val="26"/>
      <w:szCs w:val="26"/>
      <w:lang w:val="en-US"/>
    </w:rPr>
  </w:style>
  <w:style w:type="character" w:customStyle="1" w:styleId="Heading5Char">
    <w:name w:val="Heading 5 Char"/>
    <w:aliases w:val="Headline 5 Char"/>
    <w:basedOn w:val="DefaultParagraphFont"/>
    <w:link w:val="Heading5"/>
    <w:uiPriority w:val="9"/>
    <w:rsid w:val="00E63025"/>
    <w:rPr>
      <w:rFonts w:asciiTheme="majorHAnsi" w:hAnsiTheme="majorHAnsi"/>
      <w:sz w:val="18"/>
      <w:szCs w:val="18"/>
      <w:lang w:val="en-US"/>
    </w:rPr>
  </w:style>
  <w:style w:type="table" w:customStyle="1" w:styleId="TableNormal1">
    <w:name w:val="Table Normal1"/>
    <w:uiPriority w:val="2"/>
    <w:semiHidden/>
    <w:unhideWhenUsed/>
    <w:qFormat/>
    <w:rsid w:val="00A71E5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qFormat/>
    <w:rsid w:val="00A71E54"/>
    <w:pPr>
      <w:spacing w:line="240" w:lineRule="auto"/>
      <w:ind w:left="57"/>
    </w:pPr>
    <w:rPr>
      <w:sz w:val="15"/>
      <w:szCs w:val="15"/>
    </w:rPr>
  </w:style>
  <w:style w:type="paragraph" w:customStyle="1" w:styleId="TableHead">
    <w:name w:val="Table Head"/>
    <w:basedOn w:val="Normal"/>
    <w:qFormat/>
    <w:rsid w:val="00A71E54"/>
    <w:pPr>
      <w:spacing w:line="240" w:lineRule="auto"/>
      <w:ind w:left="57"/>
    </w:pPr>
    <w:rPr>
      <w:rFonts w:asciiTheme="majorHAnsi" w:hAnsiTheme="majorHAnsi"/>
      <w:sz w:val="15"/>
      <w:szCs w:val="15"/>
    </w:rPr>
  </w:style>
  <w:style w:type="character" w:customStyle="1" w:styleId="Heading6Char">
    <w:name w:val="Heading 6 Char"/>
    <w:aliases w:val="Headline 6 Char"/>
    <w:basedOn w:val="DefaultParagraphFont"/>
    <w:link w:val="Heading6"/>
    <w:uiPriority w:val="9"/>
    <w:rsid w:val="00E63025"/>
    <w:rPr>
      <w:rFonts w:asciiTheme="majorHAnsi" w:hAnsiTheme="majorHAnsi"/>
      <w:color w:val="00AF8E"/>
      <w:sz w:val="18"/>
      <w:szCs w:val="18"/>
      <w:lang w:val="en-US"/>
    </w:rPr>
  </w:style>
  <w:style w:type="character" w:styleId="Strong">
    <w:name w:val="Strong"/>
    <w:aliases w:val="Black"/>
    <w:basedOn w:val="DefaultParagraphFont"/>
    <w:uiPriority w:val="7"/>
    <w:qFormat/>
    <w:rsid w:val="00EA320C"/>
    <w:rPr>
      <w:rFonts w:asciiTheme="majorHAnsi" w:hAnsiTheme="majorHAnsi"/>
      <w:b w:val="0"/>
      <w:bCs/>
      <w:noProof w:val="0"/>
      <w:lang w:val="en-US"/>
    </w:rPr>
  </w:style>
  <w:style w:type="paragraph" w:customStyle="1" w:styleId="Addresspic">
    <w:name w:val="Addresspic"/>
    <w:rsid w:val="00EA320C"/>
    <w:pPr>
      <w:spacing w:line="240" w:lineRule="auto"/>
    </w:pPr>
    <w:rPr>
      <w:sz w:val="18"/>
      <w:lang w:val="en-US"/>
    </w:rPr>
  </w:style>
  <w:style w:type="paragraph" w:customStyle="1" w:styleId="Address">
    <w:name w:val="Address"/>
    <w:rsid w:val="00EA320C"/>
    <w:pPr>
      <w:spacing w:before="240" w:after="0" w:line="324" w:lineRule="auto"/>
      <w:ind w:left="227" w:right="227"/>
    </w:pPr>
    <w:rPr>
      <w:sz w:val="18"/>
      <w:lang w:val="en-US"/>
    </w:rPr>
  </w:style>
  <w:style w:type="paragraph" w:styleId="Caption">
    <w:name w:val="caption"/>
    <w:aliases w:val="Caption Pic"/>
    <w:basedOn w:val="Normal"/>
    <w:next w:val="Normal"/>
    <w:uiPriority w:val="35"/>
    <w:unhideWhenUsed/>
    <w:rsid w:val="00F016A0"/>
    <w:pPr>
      <w:spacing w:after="200"/>
    </w:pPr>
    <w:rPr>
      <w:sz w:val="15"/>
      <w:szCs w:val="15"/>
    </w:rPr>
  </w:style>
  <w:style w:type="paragraph" w:styleId="Quote">
    <w:name w:val="Quote"/>
    <w:aliases w:val="Quotation"/>
    <w:next w:val="Normal"/>
    <w:link w:val="QuoteChar"/>
    <w:uiPriority w:val="29"/>
    <w:qFormat/>
    <w:rsid w:val="0075170A"/>
    <w:pPr>
      <w:spacing w:before="240" w:after="240" w:line="276" w:lineRule="auto"/>
    </w:pPr>
    <w:rPr>
      <w:color w:val="00AF8E"/>
      <w:sz w:val="26"/>
      <w:szCs w:val="26"/>
      <w:lang w:val="en-US"/>
    </w:rPr>
  </w:style>
  <w:style w:type="character" w:customStyle="1" w:styleId="QuoteChar">
    <w:name w:val="Quote Char"/>
    <w:aliases w:val="Quotation Char"/>
    <w:basedOn w:val="DefaultParagraphFont"/>
    <w:link w:val="Quote"/>
    <w:uiPriority w:val="29"/>
    <w:rsid w:val="0075170A"/>
    <w:rPr>
      <w:color w:val="00AF8E"/>
      <w:sz w:val="26"/>
      <w:szCs w:val="26"/>
      <w:lang w:val="en-US"/>
    </w:rPr>
  </w:style>
  <w:style w:type="paragraph" w:customStyle="1" w:styleId="Box">
    <w:name w:val="Box"/>
    <w:basedOn w:val="Normal"/>
    <w:rsid w:val="00185AA9"/>
  </w:style>
  <w:style w:type="paragraph" w:customStyle="1" w:styleId="TitleTopline">
    <w:name w:val="Title Topline"/>
    <w:qFormat/>
    <w:rsid w:val="00BC53DF"/>
    <w:pPr>
      <w:pBdr>
        <w:left w:val="single" w:sz="48" w:space="12" w:color="00D7A0" w:themeColor="accent2"/>
      </w:pBdr>
      <w:spacing w:after="120" w:line="264" w:lineRule="auto"/>
      <w:ind w:left="369"/>
    </w:pPr>
    <w:rPr>
      <w:rFonts w:asciiTheme="majorHAnsi" w:hAnsiTheme="majorHAnsi"/>
      <w:caps/>
      <w:color w:val="FFFFFF" w:themeColor="background1"/>
      <w:sz w:val="26"/>
      <w:szCs w:val="26"/>
      <w:lang w:val="en-US"/>
    </w:rPr>
  </w:style>
  <w:style w:type="character" w:customStyle="1" w:styleId="Heading7Char">
    <w:name w:val="Heading 7 Char"/>
    <w:aliases w:val="Headline 7 Char"/>
    <w:basedOn w:val="DefaultParagraphFont"/>
    <w:link w:val="Heading7"/>
    <w:uiPriority w:val="9"/>
    <w:rsid w:val="00E63025"/>
    <w:rPr>
      <w:rFonts w:asciiTheme="majorHAnsi" w:hAnsiTheme="majorHAnsi"/>
      <w:sz w:val="18"/>
      <w:szCs w:val="18"/>
      <w:lang w:val="en-US"/>
    </w:rPr>
  </w:style>
  <w:style w:type="character" w:customStyle="1" w:styleId="Heading8Char">
    <w:name w:val="Heading 8 Char"/>
    <w:aliases w:val="Headline 8 Char"/>
    <w:basedOn w:val="DefaultParagraphFont"/>
    <w:link w:val="Heading8"/>
    <w:uiPriority w:val="9"/>
    <w:rsid w:val="00E63025"/>
    <w:rPr>
      <w:rFonts w:asciiTheme="majorHAnsi" w:hAnsiTheme="majorHAnsi"/>
      <w:sz w:val="18"/>
      <w:szCs w:val="18"/>
      <w:lang w:val="en-US"/>
    </w:rPr>
  </w:style>
  <w:style w:type="character" w:customStyle="1" w:styleId="Heading9Char">
    <w:name w:val="Heading 9 Char"/>
    <w:aliases w:val="Headline 9 Char"/>
    <w:basedOn w:val="DefaultParagraphFont"/>
    <w:link w:val="Heading9"/>
    <w:uiPriority w:val="9"/>
    <w:rsid w:val="00E63025"/>
    <w:rPr>
      <w:rFonts w:asciiTheme="majorHAnsi" w:hAnsiTheme="majorHAnsi"/>
      <w:sz w:val="18"/>
      <w:szCs w:val="18"/>
      <w:lang w:val="en-US"/>
    </w:rPr>
  </w:style>
  <w:style w:type="paragraph" w:customStyle="1" w:styleId="Eyecatcher">
    <w:name w:val="Eye catcher"/>
    <w:rsid w:val="00A51758"/>
    <w:pPr>
      <w:spacing w:after="0" w:line="240" w:lineRule="auto"/>
    </w:pPr>
    <w:rPr>
      <w:b/>
      <w:bCs/>
      <w:color w:val="000000" w:themeColor="text1"/>
      <w:sz w:val="15"/>
      <w:szCs w:val="15"/>
      <w:lang w:val="en-US"/>
    </w:rPr>
  </w:style>
  <w:style w:type="paragraph" w:customStyle="1" w:styleId="TableBullets">
    <w:name w:val="Table Bullets"/>
    <w:qFormat/>
    <w:rsid w:val="000C18BD"/>
    <w:pPr>
      <w:numPr>
        <w:numId w:val="4"/>
      </w:numPr>
      <w:spacing w:after="0" w:line="240" w:lineRule="auto"/>
    </w:pPr>
    <w:rPr>
      <w:sz w:val="15"/>
      <w:szCs w:val="15"/>
      <w:lang w:val="en-US"/>
    </w:rPr>
  </w:style>
  <w:style w:type="paragraph" w:customStyle="1" w:styleId="Numbers">
    <w:name w:val="Numbers"/>
    <w:basedOn w:val="Normal"/>
    <w:qFormat/>
    <w:rsid w:val="000C18BD"/>
    <w:pPr>
      <w:numPr>
        <w:numId w:val="5"/>
      </w:numPr>
      <w:spacing w:after="120"/>
    </w:pPr>
  </w:style>
  <w:style w:type="paragraph" w:customStyle="1" w:styleId="TableNumbers">
    <w:name w:val="Table Numbers"/>
    <w:basedOn w:val="TableText"/>
    <w:qFormat/>
    <w:rsid w:val="000C18BD"/>
    <w:pPr>
      <w:numPr>
        <w:numId w:val="6"/>
      </w:numPr>
    </w:pPr>
  </w:style>
  <w:style w:type="paragraph" w:styleId="FootnoteText">
    <w:name w:val="footnote text"/>
    <w:aliases w:val="Footnote"/>
    <w:basedOn w:val="Normal"/>
    <w:link w:val="FootnoteTextChar"/>
    <w:uiPriority w:val="99"/>
    <w:rsid w:val="000C18BD"/>
    <w:pPr>
      <w:spacing w:line="240" w:lineRule="auto"/>
    </w:pPr>
    <w:rPr>
      <w:szCs w:val="20"/>
    </w:rPr>
  </w:style>
  <w:style w:type="character" w:customStyle="1" w:styleId="FootnoteTextChar">
    <w:name w:val="Footnote Text Char"/>
    <w:aliases w:val="Footnote Char"/>
    <w:basedOn w:val="DefaultParagraphFont"/>
    <w:link w:val="FootnoteText"/>
    <w:uiPriority w:val="99"/>
    <w:rsid w:val="000C18BD"/>
    <w:rPr>
      <w:sz w:val="18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C18BD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C45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tinyurl.com/5n8396nc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tinyurl.com/4esad653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tinyurl.com/4wr4jfn2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inyurl.com/5t3a7xsd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tinyurl.com/33mjdwnx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tinyurl.com/4795yv6e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tinyurl.com/jp2ykd2t" TargetMode="External"/><Relationship Id="rId14" Type="http://schemas.openxmlformats.org/officeDocument/2006/relationships/hyperlink" Target="https://tinyurl.com/3frd2hkv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Data\eayoub\OneDrive%20-%20Siemens%20AG\Templates\2023%2006%2002\sie-word-one-column-wide-template-deep-blue-us-letter.dotx" TargetMode="External"/></Relationships>
</file>

<file path=word/theme/theme1.xml><?xml version="1.0" encoding="utf-8"?>
<a:theme xmlns:a="http://schemas.openxmlformats.org/drawingml/2006/main" name="Office Theme">
  <a:themeElements>
    <a:clrScheme name="Siemens AG">
      <a:dk1>
        <a:srgbClr val="000000"/>
      </a:dk1>
      <a:lt1>
        <a:sysClr val="window" lastClr="FFFFFF"/>
      </a:lt1>
      <a:dk2>
        <a:srgbClr val="000028"/>
      </a:dk2>
      <a:lt2>
        <a:srgbClr val="D7D7CD"/>
      </a:lt2>
      <a:accent1>
        <a:srgbClr val="009999"/>
      </a:accent1>
      <a:accent2>
        <a:srgbClr val="00D7A0"/>
      </a:accent2>
      <a:accent3>
        <a:srgbClr val="00BEDC"/>
      </a:accent3>
      <a:accent4>
        <a:srgbClr val="0087BE"/>
      </a:accent4>
      <a:accent5>
        <a:srgbClr val="003C5A"/>
      </a:accent5>
      <a:accent6>
        <a:srgbClr val="000028"/>
      </a:accent6>
      <a:hlink>
        <a:srgbClr val="AA32BE"/>
      </a:hlink>
      <a:folHlink>
        <a:srgbClr val="500078"/>
      </a:folHlink>
    </a:clrScheme>
    <a:fontScheme name="Siemens Sans Word">
      <a:majorFont>
        <a:latin typeface="Siemens Sans Black"/>
        <a:ea typeface=""/>
        <a:cs typeface=""/>
      </a:majorFont>
      <a:minorFont>
        <a:latin typeface="Siemens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Siemens Petrol | 0 153 153">
      <a:srgbClr val="009999"/>
    </a:custClr>
    <a:custClr name="No color">
      <a:srgbClr val="FFFFFF"/>
    </a:custClr>
    <a:custClr name="Dark Blue | 0 85 124">
      <a:srgbClr val="00557C"/>
    </a:custClr>
    <a:custClr name="Dark Green | 0 100 110">
      <a:srgbClr val="00646E"/>
    </a:custClr>
    <a:custClr name="Dark Sand | 170 170 150">
      <a:srgbClr val="AAAA96"/>
    </a:custClr>
    <a:custClr name="Deep Blue | 0 0 40">
      <a:srgbClr val="000028"/>
    </a:custClr>
    <a:custClr name="Deep Blue 40% (Gray) | 153 153 169">
      <a:srgbClr val="9999A9"/>
    </a:custClr>
    <a:custClr name="Dark Purple | 80 0 120">
      <a:srgbClr val="500078"/>
    </a:custClr>
    <a:custClr name="Dark Orange | 236 102 2">
      <a:srgbClr val="EC6602"/>
    </a:custClr>
    <a:custClr name="Red | 239 1 55">
      <a:srgbClr val="EF0137"/>
    </a:custClr>
    <a:custClr name="Deep Blue | 0 0 40">
      <a:srgbClr val="000028"/>
    </a:custClr>
    <a:custClr name="No color">
      <a:srgbClr val="FFFFFF"/>
    </a:custClr>
    <a:custClr name="Blue | 0 135 190">
      <a:srgbClr val="0087BE"/>
    </a:custClr>
    <a:custClr name="Green | 0 175 142">
      <a:srgbClr val="00AF8E"/>
    </a:custClr>
    <a:custClr name="Soft Sand | 197 197 184">
      <a:srgbClr val="C5C5B8"/>
    </a:custClr>
    <a:custClr name="Deep Blue 80% | 51 51 83">
      <a:srgbClr val="333353"/>
    </a:custClr>
    <a:custClr name="Deep Blue 20% (Soft Gray) | 204 204 212">
      <a:srgbClr val="CCCCD4"/>
    </a:custClr>
    <a:custClr name="Purple | 170 50 190">
      <a:srgbClr val="AA32BE"/>
    </a:custClr>
    <a:custClr name="Orange | 255 144 0">
      <a:srgbClr val="FF9000"/>
    </a:custClr>
    <a:custClr name="Soft Red | 254 131 137">
      <a:srgbClr val="FE8389"/>
    </a:custClr>
    <a:custClr name="Light Sand | 243 243 240">
      <a:srgbClr val="F3F3F0"/>
    </a:custClr>
    <a:custClr name="No color">
      <a:srgbClr val="FFFFFF"/>
    </a:custClr>
    <a:custClr name="Soft Blue | 0 190 220">
      <a:srgbClr val="00BEDC"/>
    </a:custClr>
    <a:custClr name="Soft Green | 0 215 160">
      <a:srgbClr val="00D7A0"/>
    </a:custClr>
    <a:custClr name="Bright Sand | 223 223 217">
      <a:srgbClr val="DFDFD9"/>
    </a:custClr>
    <a:custClr name="Deep Blue 60% (Dark Gray) | 102 102 126">
      <a:srgbClr val="66667E"/>
    </a:custClr>
    <a:custClr name="Deep Blue 10% (Light Gray) | 229 229 233">
      <a:srgbClr val="E5E5E9"/>
    </a:custClr>
    <a:custClr name="Yellow | 255 215 50">
      <a:srgbClr val="FFD732"/>
    </a:custClr>
    <a:custClr name="Bold Green">
      <a:srgbClr val="00FFB9"/>
    </a:custClr>
    <a:custClr name="Bold Blue">
      <a:srgbClr val="00E6DC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C7BC-5956-A247-8F13-7BC43A7BB4D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sie-word-one-column-wide-template-deep-blue-us-letter.dotx</Template>
  <TotalTime>0</TotalTime>
  <Pages>6</Pages>
  <Words>1006</Words>
  <Characters>5736</Characters>
  <Application>Microsoft Office Word</Application>
  <DocSecurity>0</DocSecurity>
  <Lines>47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Blatchford, Elizabeth (CT RDA FOA)</dc:creator>
  <cp:keywords/>
  <dc:description/>
  <cp:lastModifiedBy>Hale, Stephanie (FT RPD SDT)</cp:lastModifiedBy>
  <cp:revision>2</cp:revision>
  <dcterms:created xsi:type="dcterms:W3CDTF">2025-04-25T12:15:00Z</dcterms:created>
  <dcterms:modified xsi:type="dcterms:W3CDTF">2025-04-25T12:15:00Z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258917-277f-42cd-a3cd-14c4e9ee58bc_Enabled">
    <vt:lpwstr>true</vt:lpwstr>
  </property>
  <property fmtid="{D5CDD505-2E9C-101B-9397-08002B2CF9AE}" pid="3" name="MSIP_Label_9d258917-277f-42cd-a3cd-14c4e9ee58bc_SetDate">
    <vt:lpwstr>2023-06-02T15:03:05Z</vt:lpwstr>
  </property>
  <property fmtid="{D5CDD505-2E9C-101B-9397-08002B2CF9AE}" pid="4" name="MSIP_Label_9d258917-277f-42cd-a3cd-14c4e9ee58bc_Method">
    <vt:lpwstr>Standard</vt:lpwstr>
  </property>
  <property fmtid="{D5CDD505-2E9C-101B-9397-08002B2CF9AE}" pid="5" name="MSIP_Label_9d258917-277f-42cd-a3cd-14c4e9ee58bc_Name">
    <vt:lpwstr>restricted</vt:lpwstr>
  </property>
  <property fmtid="{D5CDD505-2E9C-101B-9397-08002B2CF9AE}" pid="6" name="MSIP_Label_9d258917-277f-42cd-a3cd-14c4e9ee58bc_SiteId">
    <vt:lpwstr>38ae3bcd-9579-4fd4-adda-b42e1495d55a</vt:lpwstr>
  </property>
  <property fmtid="{D5CDD505-2E9C-101B-9397-08002B2CF9AE}" pid="7" name="MSIP_Label_9d258917-277f-42cd-a3cd-14c4e9ee58bc_ActionId">
    <vt:lpwstr>5a7fed7c-7156-43be-b7bb-63aeb8ecfb30</vt:lpwstr>
  </property>
  <property fmtid="{D5CDD505-2E9C-101B-9397-08002B2CF9AE}" pid="8" name="MSIP_Label_9d258917-277f-42cd-a3cd-14c4e9ee58bc_ContentBits">
    <vt:lpwstr>0</vt:lpwstr>
  </property>
  <property fmtid="{D5CDD505-2E9C-101B-9397-08002B2CF9AE}" pid="9" name="Document_Confidentiality">
    <vt:lpwstr>Restricted</vt:lpwstr>
  </property>
</Properties>
</file>